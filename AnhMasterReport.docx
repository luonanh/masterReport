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B82E7A" w:rsidRDefault="00B82E7A" w:rsidP="00B82E7A">
      <w:pPr>
        <w:pStyle w:val="Heading2"/>
      </w:pPr>
      <w:r>
        <w:br w:type="page"/>
      </w:r>
      <w:bookmarkStart w:id="0" w:name="_Toc271112376"/>
      <w:bookmarkStart w:id="1" w:name="_Toc354617408"/>
      <w:r>
        <w:lastRenderedPageBreak/>
        <w:t xml:space="preserve"> </w:t>
      </w:r>
    </w:p>
    <w:bookmarkEnd w:id="0"/>
    <w:bookmarkEnd w:id="1"/>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2" w:name="_Toc354617409"/>
      <w:r>
        <w:lastRenderedPageBreak/>
        <w:t xml:space="preserve">Chapter </w:t>
      </w:r>
      <w:proofErr w:type="gramStart"/>
      <w:r>
        <w:t>1  Introduction</w:t>
      </w:r>
      <w:bookmarkEnd w:id="2"/>
      <w:proofErr w:type="gramEnd"/>
    </w:p>
    <w:p w:rsidR="00B82E7A" w:rsidRDefault="00B82E7A" w:rsidP="00B82E7A">
      <w:pPr>
        <w:pStyle w:val="Heading3"/>
        <w:numPr>
          <w:ilvl w:val="1"/>
          <w:numId w:val="1"/>
        </w:numPr>
      </w:pPr>
      <w:bookmarkStart w:id="3" w:name="_Toc354617410"/>
      <w:r>
        <w:t>Motivation</w:t>
      </w:r>
      <w:bookmarkEnd w:id="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641D1">
      <w:pPr>
        <w:pStyle w:val="text"/>
      </w:pPr>
      <w:r>
        <w:t>Most people are busy in the morning to prepar</w:t>
      </w:r>
      <w:r w:rsidR="00F14B87">
        <w:t>ing</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text"/>
      </w:pPr>
      <w:proofErr w:type="spellStart"/>
      <w:r>
        <w:t>ClosetStylist</w:t>
      </w:r>
      <w:proofErr w:type="spellEnd"/>
      <w:r>
        <w:t xml:space="preserve"> is </w:t>
      </w:r>
      <w:r w:rsidR="00D25CF2">
        <w:t xml:space="preserve">a mobile </w:t>
      </w:r>
      <w:r>
        <w:t xml:space="preserve">app developed to </w:t>
      </w:r>
      <w:r w:rsidR="008E0430">
        <w:t>solve the above</w:t>
      </w:r>
      <w:r>
        <w:t xml:space="preserve"> problems. Its core functionalities includes assist</w:t>
      </w:r>
      <w:r w:rsidR="00CF2B94">
        <w:t>ing</w:t>
      </w:r>
      <w:r>
        <w:t xml:space="preserve"> women and men to pick the right outfit from their </w:t>
      </w:r>
      <w:r w:rsidR="00CF2B94">
        <w:lastRenderedPageBreak/>
        <w:t>clothing inventory, organizing their closets digitally, managing</w:t>
      </w:r>
      <w:r>
        <w:t xml:space="preserve"> their laundry bags, and keep</w:t>
      </w:r>
      <w:r w:rsidR="00CF2B94">
        <w:t>ing</w:t>
      </w:r>
      <w:r>
        <w:t xml:space="preserve"> track of worn history. The ultimate goal is to help clients get the most fashion value for their dollar by helping them manage their closets wisely.</w:t>
      </w:r>
    </w:p>
    <w:p w:rsidR="00B82E7A" w:rsidRDefault="00B82E7A" w:rsidP="00B82E7A">
      <w:pPr>
        <w:pStyle w:val="Heading3"/>
        <w:numPr>
          <w:ilvl w:val="1"/>
          <w:numId w:val="1"/>
        </w:numPr>
      </w:pPr>
      <w:bookmarkStart w:id="4" w:name="_Toc354617413"/>
      <w:r>
        <w:t>Report organization</w:t>
      </w:r>
      <w:bookmarkEnd w:id="4"/>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5" w:name="_Toc354617414"/>
      <w:r>
        <w:lastRenderedPageBreak/>
        <w:t>Chapter 2 User Interface Design</w:t>
      </w:r>
      <w:bookmarkEnd w:id="5"/>
    </w:p>
    <w:p w:rsidR="00B82E7A" w:rsidRDefault="00B82E7A" w:rsidP="00B82E7A">
      <w:pPr>
        <w:pStyle w:val="Heading3"/>
      </w:pPr>
      <w:bookmarkStart w:id="6" w:name="_Toc354617415"/>
      <w:r>
        <w:t>2.1</w:t>
      </w:r>
      <w:r>
        <w:tab/>
        <w:t>Overview</w:t>
      </w:r>
      <w:bookmarkEnd w:id="6"/>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7" w:name="_Toc354617416"/>
      <w:r>
        <w:t>2.2</w:t>
      </w:r>
      <w:r>
        <w:tab/>
      </w:r>
      <w:bookmarkEnd w:id="7"/>
      <w:r w:rsidR="00950492">
        <w:t>Features Lists</w:t>
      </w:r>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8" w:name="_Toc354617417"/>
      <w:r>
        <w:t>2.3</w:t>
      </w:r>
      <w:r>
        <w:tab/>
        <w:t>Use Cases</w:t>
      </w:r>
      <w:bookmarkEnd w:id="8"/>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9" w:name="_Toc354617418"/>
      <w:r>
        <w:t>2.3.1</w:t>
      </w:r>
      <w:r>
        <w:tab/>
      </w:r>
      <w:bookmarkEnd w:id="9"/>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19999" r:id="rId17"/>
        </w:object>
      </w:r>
    </w:p>
    <w:p w:rsidR="00B82E7A" w:rsidRPr="009208B9" w:rsidRDefault="00B82E7A" w:rsidP="00B82E7A">
      <w:pPr>
        <w:pStyle w:val="Heading8"/>
      </w:pPr>
      <w:bookmarkStart w:id="10" w:name="_Toc355221551"/>
      <w:r w:rsidRPr="009208B9">
        <w:t xml:space="preserve">Figure </w:t>
      </w:r>
      <w:r>
        <w:t>2.1</w:t>
      </w:r>
      <w:r w:rsidRPr="009208B9">
        <w:t>:</w:t>
      </w:r>
      <w:r w:rsidRPr="009208B9">
        <w:tab/>
      </w:r>
      <w:r>
        <w:t>Register</w:t>
      </w:r>
      <w:r w:rsidRPr="009208B9">
        <w:t xml:space="preserve"> diagram</w:t>
      </w:r>
      <w:bookmarkEnd w:id="10"/>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the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1" w:name="_Toc354617419"/>
      <w:r>
        <w:t>2.3.2</w:t>
      </w:r>
      <w:r>
        <w:tab/>
      </w:r>
      <w:bookmarkEnd w:id="11"/>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6820000" r:id="rId19"/>
        </w:object>
      </w:r>
    </w:p>
    <w:p w:rsidR="00B82E7A" w:rsidRDefault="00B82E7A" w:rsidP="00B82E7A">
      <w:pPr>
        <w:pStyle w:val="Heading8"/>
      </w:pPr>
      <w:bookmarkStart w:id="12" w:name="_Toc355221552"/>
      <w:r>
        <w:t>Figure 2.2:</w:t>
      </w:r>
      <w:r>
        <w:tab/>
        <w:t>Login diagram</w:t>
      </w:r>
      <w:bookmarkEnd w:id="12"/>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xml:space="preserve">: users launch the app and enter their username and password. The app will navigate to the main screen where users find helpful information such as the current location, date, weather, and they can proceed to any of the four main </w:t>
      </w:r>
      <w:r w:rsidR="008E4A2A">
        <w:t>screens</w:t>
      </w:r>
      <w:r>
        <w:t>: Outfit of the day, My Closet, My Laundry Bag, My Outfit History.</w:t>
      </w:r>
    </w:p>
    <w:p w:rsidR="00B82E7A" w:rsidRDefault="00B82E7A" w:rsidP="00B82E7A">
      <w:pPr>
        <w:pStyle w:val="Heading4"/>
      </w:pPr>
      <w:bookmarkStart w:id="13" w:name="_Toc354617420"/>
      <w:r>
        <w:lastRenderedPageBreak/>
        <w:t>2.3.3</w:t>
      </w:r>
      <w:r>
        <w:tab/>
        <w:t>A</w:t>
      </w:r>
      <w:bookmarkEnd w:id="13"/>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6820001" r:id="rId21"/>
        </w:object>
      </w:r>
    </w:p>
    <w:p w:rsidR="00B82E7A" w:rsidRDefault="00B82E7A" w:rsidP="00B82E7A">
      <w:pPr>
        <w:pStyle w:val="Heading8"/>
      </w:pPr>
      <w:bookmarkStart w:id="14" w:name="_Toc355221553"/>
      <w:r>
        <w:t>Figure 2.3:</w:t>
      </w:r>
      <w:r>
        <w:tab/>
        <w:t>Add new item diagram</w:t>
      </w:r>
      <w:bookmarkEnd w:id="14"/>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Pr="00763762" w:rsidRDefault="00B82E7A" w:rsidP="00B82E7A">
      <w:pPr>
        <w:pStyle w:val="text"/>
      </w:pPr>
      <w:r w:rsidRPr="00165E42">
        <w:rPr>
          <w:b/>
        </w:rPr>
        <w:t>The steps</w:t>
      </w:r>
      <w:r>
        <w:t xml:space="preserve">: From the main screen, users click on “My Closet”. In the bottom of the My Closet </w:t>
      </w:r>
      <w:r w:rsidR="008E4A2A">
        <w:t>screen</w:t>
      </w:r>
      <w:r>
        <w:t xml:space="preserv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Default="00B82E7A" w:rsidP="00B82E7A">
      <w:pPr>
        <w:pStyle w:val="Heading4"/>
      </w:pPr>
      <w:bookmarkStart w:id="15" w:name="_Toc354617421"/>
      <w:r>
        <w:lastRenderedPageBreak/>
        <w:t>2.3.4</w:t>
      </w:r>
      <w:r>
        <w:tab/>
      </w:r>
      <w:bookmarkEnd w:id="15"/>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20002" r:id="rId23"/>
        </w:object>
      </w:r>
    </w:p>
    <w:p w:rsidR="00BE5399" w:rsidRDefault="00BE5399" w:rsidP="00BE5399">
      <w:pPr>
        <w:pStyle w:val="Heading8"/>
      </w:pPr>
      <w:r>
        <w:t>Figure 2.4:</w:t>
      </w:r>
      <w:r>
        <w:tab/>
        <w:t>View or edit item diagram</w:t>
      </w:r>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20003" r:id="rId25"/>
        </w:object>
      </w:r>
    </w:p>
    <w:p w:rsidR="00F828BF" w:rsidRPr="00F828BF" w:rsidRDefault="00F828BF" w:rsidP="00F828BF">
      <w:pPr>
        <w:pStyle w:val="Heading8"/>
      </w:pPr>
      <w:r w:rsidRPr="009208B9">
        <w:t xml:space="preserve">Figure </w:t>
      </w:r>
      <w:r>
        <w:t>2.5</w:t>
      </w:r>
      <w:r w:rsidRPr="009208B9">
        <w:t>:</w:t>
      </w:r>
      <w:r w:rsidRPr="009208B9">
        <w:tab/>
      </w:r>
      <w:r>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20004"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w:t>
      </w:r>
      <w:r w:rsidR="008E4A2A">
        <w:t>is</w:t>
      </w:r>
      <w:r>
        <w:t xml:space="preserve"> </w:t>
      </w:r>
      <w:r w:rsidR="008E4A2A">
        <w:t xml:space="preserve">screen </w:t>
      </w:r>
      <w:r>
        <w:t xml:space="preserve">displays the outfits that users have worn on a particular day, starting from today. If users have worn several outfits on the same day, all of them will be listed in chronological </w:t>
      </w:r>
      <w:r>
        <w:lastRenderedPageBreak/>
        <w:t>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t>2.3.7</w:t>
      </w:r>
      <w:r>
        <w:tab/>
        <w:t>Laundry bag</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20005" r:id="rId29"/>
        </w:object>
      </w:r>
    </w:p>
    <w:p w:rsidR="000B79B4" w:rsidRDefault="000B79B4" w:rsidP="000B79B4">
      <w:pPr>
        <w:pStyle w:val="Heading8"/>
      </w:pP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w:t>
      </w:r>
      <w:r w:rsidR="008E4A2A">
        <w:t>is screen</w:t>
      </w:r>
      <w:r>
        <w:t xml:space="preserve"> display</w:t>
      </w:r>
      <w:r w:rsidR="008E4A2A">
        <w:t>s</w:t>
      </w:r>
      <w:r>
        <w:t xml:space="preserve"> all the dirty items as a list. Users can click on any of them to view more detail.</w:t>
      </w:r>
    </w:p>
    <w:p w:rsidR="00B82E7A" w:rsidRDefault="00B82E7A" w:rsidP="00B82E7A">
      <w:pPr>
        <w:pStyle w:val="Heading3"/>
      </w:pPr>
      <w:bookmarkStart w:id="16" w:name="_Toc354617422"/>
      <w:r>
        <w:t>2.4</w:t>
      </w:r>
      <w:r>
        <w:tab/>
        <w:t>Mockups</w:t>
      </w:r>
      <w:bookmarkEnd w:id="16"/>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428AD5A5" wp14:editId="6332EE7C">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p>
    <w:p w:rsidR="00B82E7A" w:rsidRDefault="00B82E7A" w:rsidP="00B82E7A">
      <w:pPr>
        <w:pStyle w:val="text"/>
      </w:pPr>
      <w:r>
        <w:t xml:space="preserve">As the development continued, some limitations of </w:t>
      </w:r>
      <w:proofErr w:type="spellStart"/>
      <w:r>
        <w:t>Balsamiq</w:t>
      </w:r>
      <w:proofErr w:type="spellEnd"/>
      <w:r>
        <w:t xml:space="preserve"> such as the l</w:t>
      </w:r>
      <w:r w:rsidR="008F7427">
        <w:t>ack</w:t>
      </w:r>
      <w:r>
        <w:t xml:space="preserve"> of Android UI elements and </w:t>
      </w:r>
      <w:r w:rsidR="008F7427">
        <w:t xml:space="preserve">the </w:t>
      </w:r>
      <w:r>
        <w:t xml:space="preserve">difficulty in sharing feedbacks showed up. </w:t>
      </w:r>
      <w:r w:rsidR="0027620F">
        <w:t>Fortunately, o</w:t>
      </w:r>
      <w:r w:rsidR="001765DA">
        <w:t>ur UI</w:t>
      </w:r>
      <w:r w:rsidR="0027620F">
        <w:t>/UX</w:t>
      </w:r>
      <w:r w:rsidR="001765DA">
        <w:t xml:space="preserve"> designer, Ile </w:t>
      </w:r>
      <w:proofErr w:type="spellStart"/>
      <w:r w:rsidR="001765DA">
        <w:t>Jugovski</w:t>
      </w:r>
      <w:proofErr w:type="spellEnd"/>
      <w:r w:rsidR="001765DA">
        <w:t xml:space="preserve">, introduced </w:t>
      </w:r>
      <w:r w:rsidR="0027620F">
        <w:t xml:space="preserve">us to </w:t>
      </w:r>
      <w:proofErr w:type="spellStart"/>
      <w:r>
        <w:t>InVision</w:t>
      </w:r>
      <w:proofErr w:type="spellEnd"/>
      <w:r>
        <w:t xml:space="preserve"> App [</w:t>
      </w:r>
      <w:proofErr w:type="spellStart"/>
      <w:r>
        <w:t>Inv</w:t>
      </w:r>
      <w:proofErr w:type="spellEnd"/>
      <w:r>
        <w:t>]</w:t>
      </w:r>
      <w:r w:rsidR="002B58FC">
        <w:t xml:space="preserve"> which is</w:t>
      </w:r>
      <w:r>
        <w:t xml:space="preserve"> an extremely powerful </w:t>
      </w:r>
      <w:r w:rsidR="001765DA">
        <w:t xml:space="preserve">prototyping </w:t>
      </w:r>
      <w:r>
        <w:t xml:space="preserve">tool </w:t>
      </w:r>
      <w:r w:rsidR="0027620F">
        <w:t xml:space="preserve">with many great features. He </w:t>
      </w:r>
      <w:r w:rsidR="00976137">
        <w:t>used</w:t>
      </w:r>
      <w:r w:rsidR="0027620F">
        <w:t xml:space="preserve"> Adobe Photosh</w:t>
      </w:r>
      <w:r w:rsidR="00457BE6">
        <w:t>o</w:t>
      </w:r>
      <w:r w:rsidR="0027620F">
        <w:t xml:space="preserve">p to design different assets for the app </w:t>
      </w:r>
      <w:r w:rsidR="008F7427">
        <w:t xml:space="preserve">such as </w:t>
      </w:r>
      <w:r w:rsidR="0027620F">
        <w:t xml:space="preserve">buttons, icons, logos, </w:t>
      </w:r>
      <w:r w:rsidR="008F7427">
        <w:t xml:space="preserve">and </w:t>
      </w:r>
      <w:r w:rsidR="0027620F">
        <w:t xml:space="preserve">backgrounds. </w:t>
      </w:r>
      <w:r w:rsidR="00976137">
        <w:t xml:space="preserve">Afterwards, those assets were imported to </w:t>
      </w:r>
      <w:proofErr w:type="spellStart"/>
      <w:r w:rsidR="00976137">
        <w:t>Invision</w:t>
      </w:r>
      <w:proofErr w:type="spellEnd"/>
      <w:r w:rsidR="00976137">
        <w:t xml:space="preserve"> </w:t>
      </w:r>
      <w:r>
        <w:t>to create</w:t>
      </w:r>
      <w:r w:rsidR="008F7427">
        <w:t xml:space="preserve"> a</w:t>
      </w:r>
      <w:r>
        <w:t xml:space="preserve"> fully interactive prototype and </w:t>
      </w:r>
      <w:r w:rsidR="008F7427">
        <w:t xml:space="preserve">a </w:t>
      </w:r>
      <w:r>
        <w:t>wireframe</w:t>
      </w:r>
      <w:r w:rsidR="001765DA">
        <w:t xml:space="preserve"> based on our original </w:t>
      </w:r>
      <w:proofErr w:type="spellStart"/>
      <w:r w:rsidR="001765DA">
        <w:t>Balsamiq</w:t>
      </w:r>
      <w:proofErr w:type="spellEnd"/>
      <w:r w:rsidR="001765DA">
        <w:t xml:space="preserve"> mockups</w:t>
      </w:r>
      <w:r w:rsidR="008F7427">
        <w:t xml:space="preserve">. Besides, </w:t>
      </w:r>
      <w:proofErr w:type="spellStart"/>
      <w:r w:rsidR="008F7427">
        <w:t>Invision</w:t>
      </w:r>
      <w:proofErr w:type="spellEnd"/>
      <w:r>
        <w:t xml:space="preserve"> </w:t>
      </w:r>
      <w:r w:rsidR="008F7427">
        <w:t xml:space="preserve">enabled </w:t>
      </w:r>
      <w:r>
        <w:lastRenderedPageBreak/>
        <w:t>collaborat</w:t>
      </w:r>
      <w:r w:rsidR="008F7427">
        <w:t>ion among stakeholders</w:t>
      </w:r>
      <w:r>
        <w:t xml:space="preserve"> to share vision and gain feedbacks. 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17" w:name="_Toc354617423"/>
      <w:r>
        <w:lastRenderedPageBreak/>
        <w:t>2.4.1</w:t>
      </w:r>
      <w:r>
        <w:tab/>
      </w:r>
      <w:bookmarkEnd w:id="17"/>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3864CFAC" wp14:editId="0E7FCBAF">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57B5B604" wp14:editId="71148F31">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18" w:name="_Toc355221555"/>
      <w:r w:rsidRPr="0060220C">
        <w:t xml:space="preserve">Figure 2.9: </w:t>
      </w:r>
      <w:r w:rsidRPr="0060220C">
        <w:tab/>
        <w:t>User login and registration mockups.</w:t>
      </w:r>
      <w:bookmarkEnd w:id="18"/>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6C68E47" wp14:editId="3A4D3859">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3F77803B" wp14:editId="667F1F5D">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1B0723B8" wp14:editId="7BF20BC7">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0FBACB81" wp14:editId="0C1DD13C">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5982BBF" wp14:editId="09D2FCF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7E3EE9D0" wp14:editId="4E9CD436">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7185FB00" wp14:editId="3BFB119B">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DF42A6" wp14:editId="750C9DE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19" w:name="_Toc354617425"/>
      <w:r>
        <w:lastRenderedPageBreak/>
        <w:t xml:space="preserve">Chapter </w:t>
      </w:r>
      <w:proofErr w:type="gramStart"/>
      <w:r>
        <w:t>3  Implementation</w:t>
      </w:r>
      <w:bookmarkEnd w:id="19"/>
      <w:proofErr w:type="gramEnd"/>
    </w:p>
    <w:p w:rsidR="00B82E7A" w:rsidRDefault="00B82E7A" w:rsidP="00B82E7A">
      <w:pPr>
        <w:pStyle w:val="Heading3"/>
      </w:pPr>
      <w:bookmarkStart w:id="20" w:name="_Toc354617426"/>
      <w:r>
        <w:t>3.1</w:t>
      </w:r>
      <w:r>
        <w:tab/>
        <w:t>Technology stack</w:t>
      </w:r>
      <w:bookmarkEnd w:id="20"/>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1318A5">
      <w:pPr>
        <w:pStyle w:val="Heading8"/>
      </w:pPr>
      <w:bookmarkStart w:id="21" w:name="_Toc354617465"/>
      <w:proofErr w:type="gramStart"/>
      <w:r>
        <w:t>Table 3.1:</w:t>
      </w:r>
      <w:r>
        <w:tab/>
        <w:t>Development environment.</w:t>
      </w:r>
      <w:bookmarkEnd w:id="21"/>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22" w:name="_Toc354617427"/>
      <w:r w:rsidRPr="00151D10">
        <w:t>3.1.1</w:t>
      </w:r>
      <w:r w:rsidRPr="00151D10">
        <w:tab/>
      </w:r>
      <w:bookmarkEnd w:id="22"/>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23" w:name="_Toc354617428"/>
      <w:r>
        <w:t>3.1.2</w:t>
      </w:r>
      <w:r>
        <w:tab/>
      </w:r>
      <w:bookmarkEnd w:id="23"/>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24" w:name="_Toc354617429"/>
      <w:r>
        <w:t>3.1.3</w:t>
      </w:r>
      <w:r>
        <w:tab/>
      </w:r>
      <w:bookmarkEnd w:id="24"/>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20006" r:id="rId42"/>
        </w:object>
      </w:r>
    </w:p>
    <w:p w:rsidR="006349B3" w:rsidRDefault="006349B3" w:rsidP="00B82E7A">
      <w:pPr>
        <w:pStyle w:val="Heading8"/>
      </w:pPr>
      <w:r>
        <w:t>Figure 3.</w:t>
      </w:r>
      <w:r w:rsidR="006A382E">
        <w:t>1</w:t>
      </w:r>
      <w:r>
        <w:t>:</w:t>
      </w:r>
      <w:r>
        <w:tab/>
        <w:t>5-step clothes matching algorithm.</w:t>
      </w:r>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 xml:space="preserve">. </w:t>
      </w:r>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w:t>
      </w:r>
      <w:r w:rsidR="00C46163" w:rsidRPr="00C46163">
        <w:lastRenderedPageBreak/>
        <w:t>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 is used to define the range of each style per gender.</w:t>
      </w:r>
    </w:p>
    <w:p w:rsidR="00667CF1" w:rsidRDefault="00667CF1" w:rsidP="00B82E7A">
      <w:pPr>
        <w:pStyle w:val="text"/>
      </w:pP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032C97">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7D4330" w:rsidRDefault="007D4330" w:rsidP="00B82E7A">
      <w:pPr>
        <w:pStyle w:val="Heading8"/>
      </w:pPr>
      <w:proofErr w:type="gramStart"/>
      <w:r>
        <w:t>Table 3.2:</w:t>
      </w:r>
      <w:r>
        <w:tab/>
        <w:t>Temperature range per Style.</w:t>
      </w:r>
      <w:proofErr w:type="gramEnd"/>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B82E7A">
      <w:pPr>
        <w:pStyle w:val="Heading8"/>
      </w:pPr>
      <w:r>
        <w:t>Table 3.</w:t>
      </w:r>
      <w:r w:rsidR="00657CD7">
        <w:t>3</w:t>
      </w:r>
      <w:r>
        <w:t>:</w:t>
      </w:r>
      <w:r>
        <w:tab/>
        <w:t>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3B7881">
      <w:pPr>
        <w:pStyle w:val="Heading8"/>
      </w:pPr>
      <w:r>
        <w:t>Table 3.</w:t>
      </w:r>
      <w:r w:rsidR="00657CD7">
        <w:t>4</w:t>
      </w:r>
      <w:r>
        <w:t>:</w:t>
      </w:r>
      <w:r>
        <w:tab/>
        <w:t>Occasion Matching score table for female.</w:t>
      </w:r>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B82E7A" w:rsidRDefault="003B7881" w:rsidP="003B7881">
      <w:pPr>
        <w:pStyle w:val="text"/>
      </w:pPr>
      <w:r w:rsidRPr="00B641D1">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 xml:space="preserve">ach row contained a top style, a bottom style, and an optional outer piece based on the top-bottom </w:t>
      </w:r>
      <w:r w:rsidRPr="00B641D1">
        <w:lastRenderedPageBreak/>
        <w:t>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032C97">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B82E7A">
      <w:pPr>
        <w:pStyle w:val="Heading8"/>
      </w:pPr>
      <w:r>
        <w:t>Table 3.5</w:t>
      </w:r>
      <w:r w:rsidR="005D2365">
        <w:t>:</w:t>
      </w:r>
      <w:r w:rsidR="005D2365">
        <w:tab/>
        <w:t xml:space="preserve">Pair </w:t>
      </w:r>
      <w:proofErr w:type="gramStart"/>
      <w:r w:rsidR="005D2365">
        <w:t>Matching</w:t>
      </w:r>
      <w:proofErr w:type="gramEnd"/>
      <w:r w:rsidR="005D2365">
        <w:t xml:space="preserve">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032C97">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46E8F" w:rsidRDefault="001C6BB6" w:rsidP="00B82E7A">
      <w:pPr>
        <w:pStyle w:val="Heading8"/>
      </w:pPr>
      <w:r>
        <w:t>Table 3.6</w:t>
      </w:r>
      <w:r w:rsidR="00B46E8F">
        <w:t>:</w:t>
      </w:r>
      <w:r w:rsidR="00B46E8F">
        <w:tab/>
        <w:t xml:space="preserve">Pair </w:t>
      </w:r>
      <w:proofErr w:type="gramStart"/>
      <w:r w:rsidR="00B46E8F">
        <w:t>Matching</w:t>
      </w:r>
      <w:proofErr w:type="gramEnd"/>
      <w:r w:rsidR="00B46E8F">
        <w:t xml:space="preserve"> score table for female.</w:t>
      </w:r>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B82E7A">
      <w:pPr>
        <w:pStyle w:val="Heading8"/>
      </w:pPr>
      <w:r>
        <w:t>Table 3.</w:t>
      </w:r>
      <w:r w:rsidR="00FB6FF2">
        <w:t>7</w:t>
      </w:r>
      <w:r>
        <w:t>:</w:t>
      </w:r>
      <w:r>
        <w:tab/>
        <w:t>Color Matching score table for male and female.</w:t>
      </w:r>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5" w:name="_Toc354617435"/>
      <w:r>
        <w:t>3.2</w:t>
      </w:r>
      <w:r>
        <w:tab/>
        <w:t>Architecture</w:t>
      </w:r>
      <w:bookmarkEnd w:id="25"/>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3" o:title=""/>
          </v:shape>
          <o:OLEObject Type="Embed" ProgID="Visio.Drawing.11" ShapeID="_x0000_i1033" DrawAspect="Content" ObjectID="_1476820007" r:id="rId44"/>
        </w:object>
      </w:r>
    </w:p>
    <w:p w:rsidR="00B82E7A" w:rsidRDefault="00B82E7A" w:rsidP="00B82E7A">
      <w:pPr>
        <w:pStyle w:val="Heading8"/>
      </w:pPr>
      <w:bookmarkStart w:id="26" w:name="_Toc355221568"/>
      <w:r>
        <w:t>Figure 3.2:</w:t>
      </w:r>
      <w:r>
        <w:tab/>
      </w:r>
      <w:proofErr w:type="spellStart"/>
      <w:r>
        <w:t>ClosetStylist</w:t>
      </w:r>
      <w:proofErr w:type="spellEnd"/>
      <w:r>
        <w:t xml:space="preserve"> top-level architecture.</w:t>
      </w:r>
      <w:bookmarkEnd w:id="26"/>
    </w:p>
    <w:p w:rsidR="00B82E7A" w:rsidRDefault="00B82E7A" w:rsidP="00B82E7A">
      <w:pPr>
        <w:pStyle w:val="Heading4"/>
      </w:pPr>
      <w:bookmarkStart w:id="27" w:name="_Toc354617436"/>
      <w:r>
        <w:t>3.2.1</w:t>
      </w:r>
      <w:r>
        <w:tab/>
      </w:r>
      <w:bookmarkEnd w:id="27"/>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28" w:name="_Toc354617440"/>
      <w:r>
        <w:t>3.2.2</w:t>
      </w:r>
      <w:r>
        <w:tab/>
        <w:t>Presentation layer</w:t>
      </w:r>
      <w:bookmarkEnd w:id="28"/>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29" w:name="_Toc354617441"/>
      <w:r>
        <w:t>3.2.3</w:t>
      </w:r>
      <w:r>
        <w:tab/>
        <w:t>Application layer</w:t>
      </w:r>
      <w:bookmarkEnd w:id="29"/>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30" w:name="_Toc354617442"/>
      <w:r>
        <w:t>3.2.4</w:t>
      </w:r>
      <w:r>
        <w:tab/>
      </w:r>
      <w:bookmarkEnd w:id="30"/>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25pt" o:ole="">
            <v:imagedata r:id="rId45" o:title=""/>
          </v:shape>
          <o:OLEObject Type="Embed" ProgID="Visio.Drawing.11" ShapeID="_x0000_i1034" DrawAspect="Content" ObjectID="_1476820008" r:id="rId46"/>
        </w:object>
      </w:r>
    </w:p>
    <w:p w:rsidR="00B82E7A" w:rsidRDefault="00B82E7A" w:rsidP="00B82E7A">
      <w:pPr>
        <w:pStyle w:val="text"/>
        <w:ind w:firstLine="0"/>
      </w:pPr>
      <w:r>
        <w:object w:dxaOrig="10040" w:dyaOrig="4843">
          <v:shape id="_x0000_i1035" type="#_x0000_t75" style="width:432.2pt;height:208.25pt" o:ole="">
            <v:imagedata r:id="rId47" o:title=""/>
          </v:shape>
          <o:OLEObject Type="Embed" ProgID="Visio.Drawing.11" ShapeID="_x0000_i1035" DrawAspect="Content" ObjectID="_1476820009" r:id="rId48"/>
        </w:object>
      </w:r>
    </w:p>
    <w:p w:rsidR="00B82E7A" w:rsidRDefault="00B82E7A" w:rsidP="00B82E7A">
      <w:pPr>
        <w:pStyle w:val="Heading8"/>
      </w:pPr>
      <w:bookmarkStart w:id="31" w:name="_Toc355221573"/>
      <w:r>
        <w:t>Figure 3.3:</w:t>
      </w:r>
      <w:r>
        <w:tab/>
        <w:t>Database tables.</w:t>
      </w:r>
      <w:bookmarkEnd w:id="31"/>
    </w:p>
    <w:p w:rsidR="00B82E7A" w:rsidRDefault="00B82E7A" w:rsidP="00B82E7A">
      <w:pPr>
        <w:pStyle w:val="Heading4"/>
      </w:pPr>
      <w:bookmarkStart w:id="32"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49" o:title=""/>
          </v:shape>
          <o:OLEObject Type="Embed" ProgID="Visio.Drawing.11" ShapeID="_x0000_i1036" DrawAspect="Content" ObjectID="_1476820010" r:id="rId50"/>
        </w:object>
      </w:r>
    </w:p>
    <w:p w:rsidR="00B82E7A" w:rsidRDefault="00B82E7A" w:rsidP="00B82E7A">
      <w:pPr>
        <w:pStyle w:val="Heading8"/>
      </w:pPr>
      <w:r>
        <w:t>Figure 3.4:</w:t>
      </w:r>
      <w:r>
        <w:tab/>
        <w:t>Factory Method Pattern for storage.</w:t>
      </w:r>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B82E7A" w:rsidRDefault="000F7861" w:rsidP="00B641D1">
      <w:pPr>
        <w:pStyle w:val="text"/>
        <w:jc w:val="left"/>
      </w:pPr>
      <w:r>
        <w:rPr>
          <w:noProof/>
          <w:lang w:eastAsia="zh-CN"/>
        </w:rPr>
        <w:lastRenderedPageBreak/>
        <w:drawing>
          <wp:inline distT="0" distB="0" distL="0" distR="0" wp14:anchorId="521B32DC" wp14:editId="787B10E3">
            <wp:extent cx="5302718" cy="19242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6012" cy="1929065"/>
                    </a:xfrm>
                    <a:prstGeom prst="rect">
                      <a:avLst/>
                    </a:prstGeom>
                    <a:noFill/>
                    <a:ln>
                      <a:noFill/>
                    </a:ln>
                  </pic:spPr>
                </pic:pic>
              </a:graphicData>
            </a:graphic>
          </wp:inline>
        </w:drawing>
      </w:r>
    </w:p>
    <w:p w:rsidR="00E03212" w:rsidRDefault="00E03212" w:rsidP="00B641D1">
      <w:pPr>
        <w:pStyle w:val="text"/>
        <w:jc w:val="left"/>
      </w:pPr>
    </w:p>
    <w:p w:rsidR="00B82E7A" w:rsidRDefault="00B82E7A" w:rsidP="00B82E7A">
      <w:pPr>
        <w:pStyle w:val="Heading8"/>
      </w:pPr>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773399" w:rsidRDefault="00134614" w:rsidP="00773399">
      <w:r>
        <w:rPr>
          <w:noProof/>
          <w:lang w:eastAsia="zh-CN"/>
        </w:rPr>
        <w:drawing>
          <wp:inline distT="0" distB="0" distL="0" distR="0">
            <wp:extent cx="5479415" cy="34048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9415" cy="3404870"/>
                    </a:xfrm>
                    <a:prstGeom prst="rect">
                      <a:avLst/>
                    </a:prstGeom>
                    <a:noFill/>
                    <a:ln>
                      <a:noFill/>
                    </a:ln>
                  </pic:spPr>
                </pic:pic>
              </a:graphicData>
            </a:graphic>
          </wp:inline>
        </w:drawing>
      </w:r>
    </w:p>
    <w:p w:rsidR="00242CEC" w:rsidRDefault="00242CEC" w:rsidP="00B641D1">
      <w:pPr>
        <w:pStyle w:val="Heading8"/>
      </w:pPr>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B82E7A" w:rsidRDefault="00B82E7A" w:rsidP="00B82E7A">
      <w:pPr>
        <w:pStyle w:val="Heading5"/>
      </w:pPr>
      <w:r>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w:t>
      </w:r>
      <w:r>
        <w:lastRenderedPageBreak/>
        <w:t xml:space="preserve">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2"/>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D537FA" w:rsidP="00B82E7A">
      <w:pPr>
        <w:pStyle w:val="text"/>
        <w:ind w:firstLine="0"/>
      </w:pPr>
      <w:r>
        <w:rPr>
          <w:noProof/>
          <w:lang w:eastAsia="zh-CN"/>
        </w:rPr>
        <w:lastRenderedPageBreak/>
        <w:drawing>
          <wp:inline distT="0" distB="0" distL="0" distR="0" wp14:anchorId="34D08E53" wp14:editId="3FF0C3E5">
            <wp:extent cx="5854700" cy="532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5321300"/>
                    </a:xfrm>
                    <a:prstGeom prst="rect">
                      <a:avLst/>
                    </a:prstGeom>
                    <a:noFill/>
                    <a:ln>
                      <a:noFill/>
                    </a:ln>
                  </pic:spPr>
                </pic:pic>
              </a:graphicData>
            </a:graphic>
          </wp:inline>
        </w:drawing>
      </w:r>
    </w:p>
    <w:p w:rsidR="00B82E7A" w:rsidRDefault="00B82E7A" w:rsidP="00B82E7A">
      <w:pPr>
        <w:pStyle w:val="Heading8"/>
      </w:pPr>
      <w:bookmarkStart w:id="33" w:name="_Toc355221574"/>
      <w:r>
        <w:t>Figure 3.</w:t>
      </w:r>
      <w:r w:rsidR="003E62E0">
        <w:t>7</w:t>
      </w:r>
      <w:r>
        <w:t>:</w:t>
      </w:r>
      <w:r>
        <w:tab/>
      </w:r>
      <w:proofErr w:type="spellStart"/>
      <w:r>
        <w:t>ClosetStylist</w:t>
      </w:r>
      <w:proofErr w:type="spellEnd"/>
      <w:r>
        <w:t xml:space="preserve"> class diagram.</w:t>
      </w:r>
      <w:bookmarkEnd w:id="33"/>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4" w:name="_Toc354617444"/>
      <w:r>
        <w:lastRenderedPageBreak/>
        <w:t xml:space="preserve">Chapter </w:t>
      </w:r>
      <w:bookmarkEnd w:id="34"/>
      <w:r>
        <w:t>4 Results</w:t>
      </w:r>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35" w:name="_Toc354617445"/>
      <w:r>
        <w:t>4.1</w:t>
      </w:r>
      <w:r>
        <w:tab/>
      </w:r>
      <w:bookmarkEnd w:id="35"/>
      <w:r>
        <w:t>Outfit Of The Day Result</w:t>
      </w:r>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36" w:name="_Toc354617446"/>
      <w:r>
        <w:t>4.2</w:t>
      </w:r>
      <w:r>
        <w:tab/>
      </w:r>
      <w:bookmarkEnd w:id="36"/>
      <w:r>
        <w:t>Display Picture</w:t>
      </w:r>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37" w:name="_Toc354617447"/>
      <w:r>
        <w:lastRenderedPageBreak/>
        <w:t>4.3</w:t>
      </w:r>
      <w:r>
        <w:tab/>
      </w:r>
      <w:bookmarkEnd w:id="37"/>
      <w:r>
        <w:t>Weather service and location service</w:t>
      </w:r>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provides the correct city and country, but the zip code is not quite exact. However, this result is acceptable for our app because we do not need exact location as other tracking app with the assumption that the weather within a city does not change significantly.</w:t>
      </w:r>
    </w:p>
    <w:p w:rsidR="00B82E7A" w:rsidRPr="002F2DF6" w:rsidRDefault="00B82E7A" w:rsidP="00B82E7A">
      <w:pPr>
        <w:pStyle w:val="text"/>
      </w:pPr>
      <w:r>
        <w:t xml:space="preserve">Regarding the weather, we compare </w:t>
      </w:r>
      <w:r w:rsidR="001905E9">
        <w:t>the temperature returned from Open Weather</w:t>
      </w:r>
      <w:r w:rsidR="005426CE">
        <w:t xml:space="preserve"> Map</w:t>
      </w:r>
      <w:r w:rsidR="001905E9">
        <w:t xml:space="preserve"> service </w:t>
      </w:r>
      <w:r>
        <w:t>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1E6C3D3F" wp14:editId="39766424">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0DEC9325" wp14:editId="47D5B2A8">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w:t>
      </w:r>
      <w:proofErr w:type="spellStart"/>
      <w:r>
        <w:t>ClosetStylist</w:t>
      </w:r>
      <w:proofErr w:type="spellEnd"/>
      <w:r>
        <w:t xml:space="preserve"> prototype. In the register mockups, there </w:t>
      </w:r>
      <w:r w:rsidR="0019353A">
        <w:t>was</w:t>
      </w:r>
      <w:r>
        <w:t xml:space="preserve"> a user’s profile picture, which was intended to be used in the Outfit of the Day screen to</w:t>
      </w:r>
      <w:r w:rsidR="00312D6D">
        <w:t xml:space="preserve"> help the users visualize the outfit on their </w:t>
      </w:r>
      <w:r w:rsidR="00312D6D">
        <w:lastRenderedPageBreak/>
        <w:t>body</w:t>
      </w:r>
      <w:r>
        <w:t xml:space="preserve">.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70D4194D" wp14:editId="13DB8E8B">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8F82FCD" wp14:editId="144ECC5A">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2E025C5B" wp14:editId="2B9DE9B9">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41C2FCD" wp14:editId="2862C442">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700FEA52" wp14:editId="2D9D3D88">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44E59E9" wp14:editId="4CDBE868">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2B6FB06E" wp14:editId="76D02CD9">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B556636" wp14:editId="063EF652">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38" w:name="_Toc354617448"/>
      <w:r>
        <w:t>4.</w:t>
      </w:r>
      <w:r w:rsidR="00A46A86">
        <w:t>5</w:t>
      </w:r>
      <w:r>
        <w:tab/>
        <w:t>Costs and level of effort</w:t>
      </w:r>
      <w:bookmarkEnd w:id="38"/>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lastRenderedPageBreak/>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39" w:name="_Toc354617467"/>
      <w:proofErr w:type="gramStart"/>
      <w:r>
        <w:t>Table 4.1:</w:t>
      </w:r>
      <w:r>
        <w:tab/>
      </w:r>
      <w:proofErr w:type="spellStart"/>
      <w:r>
        <w:t>ClosetStylist</w:t>
      </w:r>
      <w:proofErr w:type="spellEnd"/>
      <w:r>
        <w:t xml:space="preserve"> development costs.</w:t>
      </w:r>
      <w:bookmarkEnd w:id="39"/>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387C4CF4" wp14:editId="13A10A14">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0" w:name="_Toc355221580"/>
      <w:r>
        <w:t>Figure 4.6:</w:t>
      </w:r>
      <w:r>
        <w:tab/>
        <w:t xml:space="preserve">Metrics with </w:t>
      </w:r>
      <w:proofErr w:type="spellStart"/>
      <w:r>
        <w:t>CodePro</w:t>
      </w:r>
      <w:proofErr w:type="spellEnd"/>
      <w:r>
        <w:t xml:space="preserve"> </w:t>
      </w:r>
      <w:proofErr w:type="spellStart"/>
      <w:r>
        <w:t>AnalytiX</w:t>
      </w:r>
      <w:proofErr w:type="spellEnd"/>
      <w:r>
        <w:t>.</w:t>
      </w:r>
      <w:bookmarkEnd w:id="40"/>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40C6826" wp14:editId="0B044D34">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A46A86" w:rsidP="00B82E7A">
      <w:pPr>
        <w:pStyle w:val="Heading3"/>
      </w:pPr>
      <w:bookmarkStart w:id="41" w:name="_Toc354617449"/>
      <w:r>
        <w:t>4.6</w:t>
      </w:r>
      <w:r w:rsidR="00B82E7A">
        <w:tab/>
        <w:t>Lessons learned</w:t>
      </w:r>
      <w:bookmarkEnd w:id="41"/>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lastRenderedPageBreak/>
        <w:t>Git</w:t>
      </w:r>
      <w:proofErr w:type="spellEnd"/>
      <w:r>
        <w:t xml:space="preserve"> is another new </w:t>
      </w:r>
      <w:r w:rsidR="004435A6">
        <w:t>tool</w:t>
      </w:r>
      <w:bookmarkStart w:id="42" w:name="_GoBack"/>
      <w:bookmarkEnd w:id="42"/>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lastRenderedPageBreak/>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3" w:name="_Toc354617450"/>
      <w:r>
        <w:t xml:space="preserve">Chapter </w:t>
      </w:r>
      <w:proofErr w:type="gramStart"/>
      <w:r>
        <w:t>5  Conclusion</w:t>
      </w:r>
      <w:bookmarkEnd w:id="43"/>
      <w:proofErr w:type="gramEnd"/>
    </w:p>
    <w:p w:rsidR="00B82E7A" w:rsidRDefault="00B82E7A" w:rsidP="00B82E7A">
      <w:pPr>
        <w:pStyle w:val="Heading3"/>
      </w:pPr>
      <w:bookmarkStart w:id="44" w:name="_Toc354617451"/>
      <w:r>
        <w:t>5.1</w:t>
      </w:r>
      <w:r>
        <w:tab/>
        <w:t>Summary</w:t>
      </w:r>
      <w:bookmarkEnd w:id="44"/>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 xml:space="preserve">clothes matching service to deliver the following key features of the app: picking outfit programmatically based on weather and occasion options, viewing outfit history, </w:t>
      </w:r>
      <w:r>
        <w:lastRenderedPageBreak/>
        <w:t>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5" w:name="_Toc354617452"/>
      <w:r>
        <w:t>5.2</w:t>
      </w:r>
      <w:r>
        <w:tab/>
        <w:t>Related work</w:t>
      </w:r>
      <w:bookmarkEnd w:id="45"/>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46" w:name="_Toc354617453"/>
      <w:r>
        <w:lastRenderedPageBreak/>
        <w:t>5.2.1</w:t>
      </w:r>
      <w:r>
        <w:tab/>
      </w:r>
      <w:bookmarkEnd w:id="46"/>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47" w:name="_Toc354617454"/>
      <w:r>
        <w:t>5.2.2</w:t>
      </w:r>
      <w:r>
        <w:tab/>
      </w:r>
      <w:bookmarkEnd w:id="47"/>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48" w:name="_Toc354617455"/>
      <w:r>
        <w:t>5.2.3</w:t>
      </w:r>
      <w:r>
        <w:tab/>
      </w:r>
      <w:bookmarkEnd w:id="48"/>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49" w:name="_Toc354617456"/>
      <w:r>
        <w:lastRenderedPageBreak/>
        <w:t>5.3</w:t>
      </w:r>
      <w:r>
        <w:tab/>
        <w:t>Future work</w:t>
      </w:r>
      <w:bookmarkEnd w:id="49"/>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0" w:name="_Toc354617458"/>
      <w:r>
        <w:t>5.3.1</w:t>
      </w:r>
      <w:r>
        <w:tab/>
        <w:t>Integration with social network</w:t>
      </w:r>
      <w:bookmarkEnd w:id="50"/>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1" w:name="_Toc354617457"/>
      <w:bookmarkStart w:id="52" w:name="_Toc354617459"/>
      <w:r>
        <w:t>5.3.2</w:t>
      </w:r>
      <w:r>
        <w:tab/>
      </w:r>
      <w:bookmarkEnd w:id="51"/>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essential to make a fully functional app. </w:t>
      </w:r>
    </w:p>
    <w:bookmarkEnd w:id="52"/>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3" w:name="_Toc354617460"/>
      <w:r>
        <w:t>5.3.5</w:t>
      </w:r>
      <w:r>
        <w:tab/>
      </w:r>
      <w:bookmarkEnd w:id="53"/>
      <w:r>
        <w:t xml:space="preserve">Create app for iOS </w:t>
      </w:r>
    </w:p>
    <w:p w:rsidR="00B82E7A" w:rsidRPr="00B5237F"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B82E7A" w:rsidRPr="00F0100F" w:rsidRDefault="00B82E7A" w:rsidP="00B82E7A">
      <w:pPr>
        <w:pStyle w:val="text"/>
      </w:pPr>
    </w:p>
    <w:p w:rsidR="00B82E7A" w:rsidRDefault="00B82E7A" w:rsidP="00B82E7A">
      <w:pPr>
        <w:pStyle w:val="Heading2"/>
      </w:pPr>
      <w:bookmarkStart w:id="54" w:name="_Toc354617463"/>
      <w:r>
        <w:t>References</w:t>
      </w:r>
      <w:bookmarkEnd w:id="54"/>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lastRenderedPageBreak/>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3C5819">
      <w:footerReference w:type="default" r:id="rId66"/>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A69" w:rsidRDefault="00C63A69">
      <w:r>
        <w:separator/>
      </w:r>
    </w:p>
  </w:endnote>
  <w:endnote w:type="continuationSeparator" w:id="0">
    <w:p w:rsidR="00C63A69" w:rsidRDefault="00C63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57E03">
      <w:rPr>
        <w:rStyle w:val="PageNumber"/>
        <w:noProof/>
      </w:rPr>
      <w:t>vii</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435A6">
      <w:rPr>
        <w:rStyle w:val="PageNumber"/>
        <w:noProof/>
      </w:rPr>
      <w:t>56</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A69" w:rsidRDefault="00C63A69">
      <w:r>
        <w:separator/>
      </w:r>
    </w:p>
  </w:footnote>
  <w:footnote w:type="continuationSeparator" w:id="0">
    <w:p w:rsidR="00C63A69" w:rsidRDefault="00C63A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8A3"/>
    <w:rsid w:val="00241D2F"/>
    <w:rsid w:val="0024278C"/>
    <w:rsid w:val="00242CEC"/>
    <w:rsid w:val="00243FAF"/>
    <w:rsid w:val="00244B0D"/>
    <w:rsid w:val="00245C40"/>
    <w:rsid w:val="002462EA"/>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35A6"/>
    <w:rsid w:val="004438CF"/>
    <w:rsid w:val="004463BA"/>
    <w:rsid w:val="00446460"/>
    <w:rsid w:val="00447A18"/>
    <w:rsid w:val="00447AFF"/>
    <w:rsid w:val="00451796"/>
    <w:rsid w:val="0045402F"/>
    <w:rsid w:val="00454252"/>
    <w:rsid w:val="00455F5D"/>
    <w:rsid w:val="00457BE6"/>
    <w:rsid w:val="004603DB"/>
    <w:rsid w:val="00460D16"/>
    <w:rsid w:val="0046184C"/>
    <w:rsid w:val="004626EE"/>
    <w:rsid w:val="004631D6"/>
    <w:rsid w:val="00464AB0"/>
    <w:rsid w:val="00467ABC"/>
    <w:rsid w:val="0047057F"/>
    <w:rsid w:val="004713A6"/>
    <w:rsid w:val="0047271C"/>
    <w:rsid w:val="00472913"/>
    <w:rsid w:val="00472A95"/>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50FA"/>
    <w:rsid w:val="004F5A84"/>
    <w:rsid w:val="005006E9"/>
    <w:rsid w:val="00500C11"/>
    <w:rsid w:val="00502063"/>
    <w:rsid w:val="005051C0"/>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DB5"/>
    <w:rsid w:val="0060220C"/>
    <w:rsid w:val="0060424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6206"/>
    <w:rsid w:val="008E79D5"/>
    <w:rsid w:val="008F0595"/>
    <w:rsid w:val="008F2C74"/>
    <w:rsid w:val="008F4797"/>
    <w:rsid w:val="008F48A1"/>
    <w:rsid w:val="008F7427"/>
    <w:rsid w:val="00900B1D"/>
    <w:rsid w:val="00901A59"/>
    <w:rsid w:val="00903BDE"/>
    <w:rsid w:val="009071E1"/>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D7564"/>
    <w:rsid w:val="009E16E2"/>
    <w:rsid w:val="009E1F6F"/>
    <w:rsid w:val="009E758B"/>
    <w:rsid w:val="009F0461"/>
    <w:rsid w:val="009F0C51"/>
    <w:rsid w:val="009F1886"/>
    <w:rsid w:val="009F18E4"/>
    <w:rsid w:val="009F3399"/>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50B3D"/>
    <w:rsid w:val="00A51527"/>
    <w:rsid w:val="00A5155E"/>
    <w:rsid w:val="00A515A7"/>
    <w:rsid w:val="00A54010"/>
    <w:rsid w:val="00A57483"/>
    <w:rsid w:val="00A60FB4"/>
    <w:rsid w:val="00A610C3"/>
    <w:rsid w:val="00A619FA"/>
    <w:rsid w:val="00A62860"/>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CF2B94"/>
    <w:rsid w:val="00D019D3"/>
    <w:rsid w:val="00D02064"/>
    <w:rsid w:val="00D02A22"/>
    <w:rsid w:val="00D06CB3"/>
    <w:rsid w:val="00D06F08"/>
    <w:rsid w:val="00D076C5"/>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453"/>
    <w:rsid w:val="00D6180A"/>
    <w:rsid w:val="00D6228E"/>
    <w:rsid w:val="00D63D2B"/>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78D1"/>
    <w:rsid w:val="00F17CFA"/>
    <w:rsid w:val="00F20157"/>
    <w:rsid w:val="00F206A5"/>
    <w:rsid w:val="00F21BC7"/>
    <w:rsid w:val="00F21F38"/>
    <w:rsid w:val="00F2496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image" Target="media/image23.emf"/><Relationship Id="rId50" Type="http://schemas.openxmlformats.org/officeDocument/2006/relationships/oleObject" Target="embeddings/oleObject12.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9.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oleObject" Target="embeddings/oleObject11.bin"/><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10.bin"/><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CFF14-6D91-478A-AAAE-709FC5EC9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25804</TotalTime>
  <Pages>70</Pages>
  <Words>10131</Words>
  <Characters>51138</Characters>
  <Application>Microsoft Office Word</Application>
  <DocSecurity>0</DocSecurity>
  <Lines>1891</Lines>
  <Paragraphs>1197</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60173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423</cp:revision>
  <cp:lastPrinted>2013-05-02T07:30:00Z</cp:lastPrinted>
  <dcterms:created xsi:type="dcterms:W3CDTF">2014-09-11T03:52:00Z</dcterms:created>
  <dcterms:modified xsi:type="dcterms:W3CDTF">2014-11-07T04:47:00Z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