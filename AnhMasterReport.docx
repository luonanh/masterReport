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Anh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82E7A" w:rsidP="00CD2AFA">
      <w:pPr>
        <w:pStyle w:val="headingfm1"/>
      </w:pPr>
      <w:r>
        <w:t>ClosetStylist</w:t>
      </w:r>
    </w:p>
    <w:p w:rsidR="00CD2AFA" w:rsidRDefault="00CD2AFA" w:rsidP="00CD2AFA">
      <w:pPr>
        <w:pStyle w:val="headingfm1"/>
      </w:pPr>
      <w:r>
        <w:t xml:space="preserve">From closet to style control – an </w:t>
      </w:r>
      <w:r w:rsidR="00B82E7A">
        <w:t xml:space="preserve">Android app </w:t>
      </w:r>
      <w:r>
        <w:t>can rule them all</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BA4A65C" wp14:editId="668EE1D3">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032C97" w:rsidRPr="00725DEB" w:rsidRDefault="00032C97"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032C97" w:rsidRPr="00725DEB" w:rsidRDefault="00032C97"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CD2AFA" w:rsidRDefault="00B82E7A" w:rsidP="00CD2AFA">
      <w:pPr>
        <w:pStyle w:val="headingfm1"/>
      </w:pPr>
      <w:r>
        <w:br w:type="page"/>
      </w:r>
      <w:r w:rsidR="00CD2AFA">
        <w:lastRenderedPageBreak/>
        <w:t>ClosetStylist</w:t>
      </w:r>
    </w:p>
    <w:p w:rsidR="00B82E7A" w:rsidRDefault="00CD2AFA" w:rsidP="00CD2AFA">
      <w:pPr>
        <w:pStyle w:val="headingfm1"/>
      </w:pPr>
      <w:r>
        <w:t>From closet to style control – an Android app can rule them all</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Anh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CD2AFA" w:rsidRDefault="00B82E7A" w:rsidP="00CD2AFA">
      <w:pPr>
        <w:pStyle w:val="headingfm1"/>
      </w:pPr>
      <w:r>
        <w:br w:type="page"/>
      </w:r>
      <w:r w:rsidR="00CD2AFA">
        <w:lastRenderedPageBreak/>
        <w:t>ClosetStylist</w:t>
      </w:r>
    </w:p>
    <w:p w:rsidR="00B82E7A" w:rsidRDefault="00CD2AFA" w:rsidP="00CD2AFA">
      <w:pPr>
        <w:pStyle w:val="headingfm1"/>
      </w:pPr>
      <w:r>
        <w:t>From closet to style control – an Android app can rule them all</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2013</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 worn history, laundry bags, and last but not least, suggest what to wear based on occasion and weather. The app utilizes a variety of free-of-charge services such as location and weather services combining with a proprietary clothes matching algorithm to recommend the most suitable outfit to users. In addition to the main features, ClosetStylist presents a friendly user interface that is easy to navigate control flow to keep users excited when they use the app.</w:t>
      </w:r>
    </w:p>
    <w:p w:rsidR="00B82E7A" w:rsidRDefault="00B82E7A" w:rsidP="00B82E7A">
      <w:pPr>
        <w:pStyle w:val="text"/>
      </w:pPr>
    </w:p>
    <w:p w:rsidR="00B82E7A" w:rsidRDefault="00B82E7A" w:rsidP="00B82E7A">
      <w:pPr>
        <w:pStyle w:val="Heading2"/>
      </w:pPr>
      <w:r>
        <w:br w:type="page"/>
      </w:r>
      <w:bookmarkStart w:id="0" w:name="_Toc271112376"/>
      <w:bookmarkStart w:id="1" w:name="_Toc354617408"/>
      <w:r>
        <w:lastRenderedPageBreak/>
        <w:t xml:space="preserve"> </w:t>
      </w:r>
    </w:p>
    <w:bookmarkEnd w:id="0"/>
    <w:bookmarkEnd w:id="1"/>
    <w:p w:rsidR="00B82E7A" w:rsidRDefault="00B82E7A" w:rsidP="00B82E7A">
      <w:pPr>
        <w:pStyle w:val="Heading2"/>
      </w:pPr>
      <w:r>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2" w:name="_Toc354617409"/>
      <w:bookmarkStart w:id="3" w:name="_GoBack"/>
      <w:bookmarkEnd w:id="3"/>
      <w:r>
        <w:lastRenderedPageBreak/>
        <w:t>Chapter 1  Introduction</w:t>
      </w:r>
      <w:bookmarkEnd w:id="2"/>
    </w:p>
    <w:p w:rsidR="00B82E7A" w:rsidRDefault="00B82E7A" w:rsidP="00B82E7A">
      <w:pPr>
        <w:pStyle w:val="Heading3"/>
        <w:numPr>
          <w:ilvl w:val="1"/>
          <w:numId w:val="1"/>
        </w:numPr>
      </w:pPr>
      <w:bookmarkStart w:id="4" w:name="_Toc354617410"/>
      <w:r>
        <w:t>Motivation</w:t>
      </w:r>
      <w:bookmarkEnd w:id="4"/>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 usually deem too expensive for majority of people whose budget is tight.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B82E7A" w:rsidRDefault="00B82E7A" w:rsidP="00B82E7A">
      <w:pPr>
        <w:pStyle w:val="text"/>
      </w:pPr>
      <w:r>
        <w:t>We spend thousands of dollars every year on new clothes, but most of the time they end up getting lost in our closet after a couple times of usage. There are quite a few issues that this app is aspired to address. How should</w:t>
      </w:r>
      <w:r w:rsidRPr="004B7538">
        <w:t xml:space="preserve"> we organize all the items in our closets? How do we </w:t>
      </w:r>
      <w:r>
        <w:t xml:space="preserve">mix and match </w:t>
      </w:r>
      <w:r w:rsidRPr="004B7538">
        <w:t xml:space="preserve">them wisely to utilize all items in our wardrobe without breaking our bank account for expensive consultation from costly stylists? Another often asked question is how do we </w:t>
      </w:r>
      <w:r>
        <w:t>know when</w:t>
      </w:r>
      <w:r w:rsidRPr="004B7538">
        <w:t xml:space="preserve"> our laundry bag </w:t>
      </w:r>
      <w:r>
        <w:t xml:space="preserve">is full </w:t>
      </w:r>
      <w:r w:rsidRPr="004B7538">
        <w:t xml:space="preserve">to avoid running out of clothes? </w:t>
      </w:r>
      <w:r>
        <w:t>For those people without a washer and dryer</w:t>
      </w:r>
      <w:r w:rsidRPr="004B7538">
        <w:t xml:space="preserve"> at home</w:t>
      </w:r>
      <w:r>
        <w:t>,</w:t>
      </w:r>
      <w:r w:rsidRPr="004B7538">
        <w:t xml:space="preserve"> doing laundry </w:t>
      </w:r>
      <w:r>
        <w:t>could cost</w:t>
      </w:r>
      <w:r w:rsidRPr="004B7538">
        <w:t xml:space="preserve"> several hours waiting in the </w:t>
      </w:r>
      <w:r>
        <w:t>L</w:t>
      </w:r>
      <w:r w:rsidRPr="004B7538">
        <w:t xml:space="preserve">aundromat (if we </w:t>
      </w:r>
      <w:r>
        <w:t>do not</w:t>
      </w:r>
      <w:r w:rsidRPr="004B7538">
        <w:t xml:space="preserve"> want to pay some extra bucks to have it done and folded, but we </w:t>
      </w:r>
      <w:r>
        <w:t xml:space="preserve">do not </w:t>
      </w:r>
      <w:r w:rsidRPr="004B7538">
        <w:t xml:space="preserve">know how careful </w:t>
      </w:r>
      <w:r>
        <w:t xml:space="preserve">and gentle </w:t>
      </w:r>
      <w:r w:rsidRPr="004B7538">
        <w:t xml:space="preserve">the assistant would be to our clothes). </w:t>
      </w:r>
    </w:p>
    <w:p w:rsidR="00B82E7A" w:rsidRDefault="00B82E7A" w:rsidP="00B82E7A">
      <w:pPr>
        <w:pStyle w:val="text"/>
      </w:pPr>
      <w:r w:rsidRPr="004B7538">
        <w:t xml:space="preserve">Another problem that I usually face myself </w:t>
      </w:r>
      <w:r>
        <w:t xml:space="preserve">as a male individual without a delicate appetite for fashion </w:t>
      </w:r>
      <w:r w:rsidRPr="004B7538">
        <w:t xml:space="preserve">is </w:t>
      </w:r>
      <w:r>
        <w:t>that I would go to the first item that I come across after rushing out of bed in the morning. As I open to door and get ready to leave for work</w:t>
      </w:r>
      <w:r w:rsidRPr="004B7538">
        <w:t xml:space="preserve">, </w:t>
      </w:r>
      <w:r>
        <w:t xml:space="preserve">suddenly I realize the outfit I just choose several minutes ago </w:t>
      </w:r>
      <w:r w:rsidRPr="004B7538">
        <w:t xml:space="preserve">is either too </w:t>
      </w:r>
      <w:r>
        <w:t>warm</w:t>
      </w:r>
      <w:r w:rsidRPr="004B7538">
        <w:t xml:space="preserve"> </w:t>
      </w:r>
      <w:r>
        <w:t>or</w:t>
      </w:r>
      <w:r w:rsidRPr="004B7538">
        <w:t xml:space="preserve"> too </w:t>
      </w:r>
      <w:r>
        <w:t>cold because I forge</w:t>
      </w:r>
      <w:r w:rsidRPr="004B7538">
        <w:t xml:space="preserve">t to check the weather when </w:t>
      </w:r>
      <w:r>
        <w:t xml:space="preserve">picking out the </w:t>
      </w:r>
      <w:r w:rsidRPr="004B7538">
        <w:t xml:space="preserve">outfit. </w:t>
      </w:r>
      <w:r>
        <w:t xml:space="preserve">The temperature is not likely to </w:t>
      </w:r>
      <w:r>
        <w:lastRenderedPageBreak/>
        <w:t>be the same inside and outside the house.</w:t>
      </w:r>
      <w:r w:rsidRPr="004B7538">
        <w:t xml:space="preserve"> At that time, </w:t>
      </w:r>
      <w:r>
        <w:t xml:space="preserve">I wish there is an </w:t>
      </w:r>
      <w:r w:rsidRPr="004B7538">
        <w:t>app</w:t>
      </w:r>
      <w:r>
        <w:t xml:space="preserve"> that could</w:t>
      </w:r>
      <w:r w:rsidRPr="004B7538">
        <w:t xml:space="preserve"> </w:t>
      </w:r>
      <w:r>
        <w:t xml:space="preserve">tell me what I should wear based on the weather at my location. For those whose morning is a rush to prepare for a busy working day, an app like this could be of great help.  </w:t>
      </w:r>
    </w:p>
    <w:p w:rsidR="00B82E7A" w:rsidRDefault="00B82E7A" w:rsidP="00B82E7A">
      <w:pPr>
        <w:pStyle w:val="Heading3"/>
        <w:numPr>
          <w:ilvl w:val="1"/>
          <w:numId w:val="1"/>
        </w:numPr>
      </w:pPr>
      <w:bookmarkStart w:id="5" w:name="_Toc354617411"/>
      <w:r>
        <w:t>Vision</w:t>
      </w:r>
      <w:bookmarkEnd w:id="5"/>
    </w:p>
    <w:p w:rsidR="00B82E7A" w:rsidRDefault="00B82E7A" w:rsidP="00B82E7A">
      <w:pPr>
        <w:pStyle w:val="text"/>
      </w:pPr>
      <w:r>
        <w:t>ClosetStylist is an Android app developed to address problems above. Its core functionalities includes assist women and men to pick the right outfit from their clothing inventory, organize their closets digitally, manage their laundry bags, and keep track of worn history. The ultimate goal is to help clients to get the most fashion value for their dollar by helping them to manage their closets wisely.</w:t>
      </w:r>
    </w:p>
    <w:p w:rsidR="00B82E7A" w:rsidRDefault="00B82E7A" w:rsidP="00B82E7A">
      <w:pPr>
        <w:pStyle w:val="Heading3"/>
        <w:numPr>
          <w:ilvl w:val="1"/>
          <w:numId w:val="1"/>
        </w:numPr>
      </w:pPr>
      <w:bookmarkStart w:id="6" w:name="_Toc354617413"/>
      <w:r>
        <w:t>Report organization</w:t>
      </w:r>
      <w:bookmarkEnd w:id="6"/>
    </w:p>
    <w:p w:rsidR="00B82E7A" w:rsidRDefault="00B82E7A" w:rsidP="00B82E7A">
      <w:pPr>
        <w:pStyle w:val="text"/>
      </w:pPr>
      <w:r>
        <w:t>This report is organized as followings: chapter 1 provides an introduction, chapter 2 discusses the user interface including mockups and workflow of the app, chapter 3 reviews the technology stack used in the app, chapter 4 describes the results and pain points,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7" w:name="_Toc354617414"/>
      <w:r>
        <w:lastRenderedPageBreak/>
        <w:t>Chapter 2 User Interface Design</w:t>
      </w:r>
      <w:bookmarkEnd w:id="7"/>
    </w:p>
    <w:p w:rsidR="00B82E7A" w:rsidRDefault="00B82E7A" w:rsidP="00B82E7A">
      <w:pPr>
        <w:pStyle w:val="Heading3"/>
      </w:pPr>
      <w:bookmarkStart w:id="8" w:name="_Toc354617415"/>
      <w:r>
        <w:t>2.1</w:t>
      </w:r>
      <w:r>
        <w:tab/>
        <w:t>Overview</w:t>
      </w:r>
      <w:bookmarkEnd w:id="8"/>
    </w:p>
    <w:p w:rsidR="00B82E7A" w:rsidRPr="00C36411" w:rsidRDefault="00B82E7A" w:rsidP="00B82E7A">
      <w:pPr>
        <w:pStyle w:val="text"/>
      </w:pPr>
      <w:r>
        <w:t xml:space="preserve">In this section, we explain the user interface design by first providing some typical user stories to guide how users can use this app.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9" w:name="_Toc354617416"/>
      <w:r>
        <w:t>2.2</w:t>
      </w:r>
      <w:r>
        <w:tab/>
        <w:t>User Stories</w:t>
      </w:r>
      <w:bookmarkEnd w:id="9"/>
    </w:p>
    <w:p w:rsidR="00B82E7A" w:rsidRDefault="00B82E7A" w:rsidP="00B82E7A">
      <w:pPr>
        <w:pStyle w:val="text"/>
      </w:pPr>
      <w:r>
        <w:t>The below stories highlight some features that ClosetStylist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10" w:name="_Toc354617417"/>
      <w:r>
        <w:t>2.3</w:t>
      </w:r>
      <w:r>
        <w:tab/>
        <w:t>Use Cases</w:t>
      </w:r>
      <w:bookmarkEnd w:id="10"/>
    </w:p>
    <w:p w:rsidR="00B82E7A" w:rsidRPr="00C8527B" w:rsidRDefault="00B82E7A" w:rsidP="00B82E7A">
      <w:pPr>
        <w:pStyle w:val="text"/>
      </w:pPr>
      <w:r>
        <w:t xml:space="preserve">[Amb] has illustrated an effective methodology to model and document the structures and behavior of software projects. The use cases presented in this section followed this Agile modeling approach to depict the interaction between user and the ClosetStylist app. Each use case consists of a UML activity diagram between two actors - </w:t>
      </w:r>
      <w:r>
        <w:lastRenderedPageBreak/>
        <w:t xml:space="preserve">the user and the ClosetStylist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11" w:name="_Toc354617418"/>
      <w:r>
        <w:t>2.3.1</w:t>
      </w:r>
      <w:r>
        <w:tab/>
      </w:r>
      <w:bookmarkEnd w:id="11"/>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605941" r:id="rId17"/>
        </w:object>
      </w:r>
    </w:p>
    <w:p w:rsidR="00B82E7A" w:rsidRPr="009208B9" w:rsidRDefault="00B82E7A" w:rsidP="00B82E7A">
      <w:pPr>
        <w:pStyle w:val="Heading8"/>
      </w:pPr>
      <w:bookmarkStart w:id="12" w:name="_Toc355221551"/>
      <w:r w:rsidRPr="009208B9">
        <w:t xml:space="preserve">Figure </w:t>
      </w:r>
      <w:r>
        <w:t>2.1</w:t>
      </w:r>
      <w:r w:rsidRPr="009208B9">
        <w:t>:</w:t>
      </w:r>
      <w:r w:rsidRPr="009208B9">
        <w:tab/>
      </w:r>
      <w:r>
        <w:t>Register</w:t>
      </w:r>
      <w:r w:rsidRPr="009208B9">
        <w:t xml:space="preserve"> diagram</w:t>
      </w:r>
      <w:bookmarkEnd w:id="12"/>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the app has its own simple authenticating method to validate, independent of any social networks, so that the users can still use the app if they choose to not enable any social network feature. When this is the very first time the app is launched, users have to click on the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13" w:name="_Toc354617419"/>
      <w:r>
        <w:t>2.3.2</w:t>
      </w:r>
      <w:r>
        <w:tab/>
      </w:r>
      <w:bookmarkEnd w:id="13"/>
      <w:r>
        <w:t>Login</w:t>
      </w:r>
    </w:p>
    <w:p w:rsidR="00B82E7A" w:rsidRDefault="00B82E7A" w:rsidP="00B82E7A">
      <w:pPr>
        <w:pStyle w:val="text"/>
        <w:spacing w:after="240"/>
      </w:pPr>
    </w:p>
    <w:p w:rsidR="00B82E7A" w:rsidRDefault="00B82E7A" w:rsidP="00B82E7A">
      <w:r>
        <w:object w:dxaOrig="9094" w:dyaOrig="7935">
          <v:shape id="_x0000_i1026" type="#_x0000_t75" style="width:431.95pt;height:376.9pt" o:ole="">
            <v:imagedata r:id="rId18" o:title=""/>
          </v:shape>
          <o:OLEObject Type="Embed" ProgID="Visio.Drawing.11" ShapeID="_x0000_i1026" DrawAspect="Content" ObjectID="_1475605942" r:id="rId19"/>
        </w:object>
      </w:r>
    </w:p>
    <w:p w:rsidR="00B82E7A" w:rsidRDefault="00B82E7A" w:rsidP="00B82E7A">
      <w:pPr>
        <w:pStyle w:val="Heading8"/>
      </w:pPr>
      <w:bookmarkStart w:id="14" w:name="_Toc355221552"/>
      <w:r>
        <w:t>Figure 2.2:</w:t>
      </w:r>
      <w:r>
        <w:tab/>
        <w:t>Login diagram</w:t>
      </w:r>
      <w:bookmarkEnd w:id="14"/>
    </w:p>
    <w:p w:rsidR="00B82E7A" w:rsidRDefault="00B82E7A" w:rsidP="00B82E7A">
      <w:pPr>
        <w:pStyle w:val="text"/>
      </w:pPr>
      <w:r w:rsidRPr="00165E42">
        <w:rPr>
          <w:b/>
        </w:rPr>
        <w:t>The precondition</w:t>
      </w:r>
      <w:r>
        <w:t>: users have already registered.</w:t>
      </w:r>
    </w:p>
    <w:p w:rsidR="00B82E7A" w:rsidRDefault="00B82E7A" w:rsidP="00B82E7A">
      <w:pPr>
        <w:pStyle w:val="text"/>
      </w:pPr>
      <w:r w:rsidRPr="00165E42">
        <w:rPr>
          <w:b/>
        </w:rPr>
        <w:t>The purpose</w:t>
      </w:r>
      <w:r>
        <w:t>: users have to enter their credentials to login after registration step.</w:t>
      </w:r>
    </w:p>
    <w:p w:rsidR="00B82E7A" w:rsidRPr="00763762" w:rsidRDefault="00B82E7A" w:rsidP="00B82E7A">
      <w:pPr>
        <w:pStyle w:val="text"/>
      </w:pPr>
      <w:r w:rsidRPr="00165E42">
        <w:rPr>
          <w:b/>
        </w:rPr>
        <w:t>The steps</w:t>
      </w:r>
      <w:r>
        <w:t>: users launch the app and enter their username and password. The app will navigate to the main screen where users find helpful information such as the current location, date, weather, and they can proceed to any of the four main pages: Outfit of the day, My Closet, My Laundry Bag, My Outfit History.</w:t>
      </w:r>
    </w:p>
    <w:p w:rsidR="00B82E7A" w:rsidRDefault="00B82E7A" w:rsidP="00B82E7A">
      <w:pPr>
        <w:pStyle w:val="Heading4"/>
      </w:pPr>
      <w:bookmarkStart w:id="15" w:name="_Toc354617420"/>
      <w:r>
        <w:lastRenderedPageBreak/>
        <w:t>2.3.3</w:t>
      </w:r>
      <w:r>
        <w:tab/>
        <w:t>A</w:t>
      </w:r>
      <w:bookmarkEnd w:id="15"/>
      <w:r>
        <w:t>dd new item</w:t>
      </w:r>
    </w:p>
    <w:p w:rsidR="00B82E7A" w:rsidRDefault="00B82E7A" w:rsidP="00B82E7A">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605943" r:id="rId21"/>
        </w:object>
      </w:r>
    </w:p>
    <w:p w:rsidR="00B82E7A" w:rsidRDefault="00B82E7A" w:rsidP="00B82E7A">
      <w:pPr>
        <w:pStyle w:val="Heading8"/>
      </w:pPr>
      <w:bookmarkStart w:id="16" w:name="_Toc355221553"/>
      <w:r>
        <w:t>Figure 2.3:</w:t>
      </w:r>
      <w:r>
        <w:tab/>
        <w:t>Add new item diagram</w:t>
      </w:r>
      <w:bookmarkEnd w:id="16"/>
    </w:p>
    <w:p w:rsidR="00B82E7A" w:rsidRDefault="00B82E7A" w:rsidP="00B82E7A">
      <w:pPr>
        <w:pStyle w:val="text"/>
      </w:pPr>
      <w:r w:rsidRPr="00165E42">
        <w:rPr>
          <w:b/>
        </w:rPr>
        <w:lastRenderedPageBreak/>
        <w:t>The precondition</w:t>
      </w:r>
      <w:r>
        <w:t>: users are logged in.</w:t>
      </w:r>
    </w:p>
    <w:p w:rsidR="00B82E7A" w:rsidRDefault="00B82E7A" w:rsidP="00B82E7A">
      <w:pPr>
        <w:pStyle w:val="text"/>
      </w:pPr>
      <w:r w:rsidRPr="00165E42">
        <w:rPr>
          <w:b/>
        </w:rPr>
        <w:t>The purpose</w:t>
      </w:r>
      <w:r>
        <w:t>: users have to populate their closets with the pictures of their clothes taken by built-in camera.</w:t>
      </w:r>
    </w:p>
    <w:p w:rsidR="00B82E7A" w:rsidRDefault="00B82E7A" w:rsidP="00B82E7A">
      <w:pPr>
        <w:pStyle w:val="text"/>
      </w:pPr>
      <w:r w:rsidRPr="00165E42">
        <w:rPr>
          <w:b/>
        </w:rPr>
        <w:t>The steps</w:t>
      </w:r>
      <w:r>
        <w:t xml:space="preserve">: From the main screen, users click on “My Closet”. In the bottom of the My Closet page,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 </w:t>
      </w:r>
    </w:p>
    <w:p w:rsidR="00B82E7A" w:rsidRPr="00763762" w:rsidRDefault="00B82E7A" w:rsidP="00B82E7A">
      <w:pPr>
        <w:pStyle w:val="text"/>
      </w:pPr>
    </w:p>
    <w:p w:rsidR="00B82E7A" w:rsidRDefault="00B82E7A" w:rsidP="00B82E7A">
      <w:pPr>
        <w:pStyle w:val="Heading4"/>
      </w:pPr>
      <w:bookmarkStart w:id="17" w:name="_Toc354617421"/>
      <w:r>
        <w:t>2.3.4</w:t>
      </w:r>
      <w:r>
        <w:tab/>
      </w:r>
      <w:bookmarkEnd w:id="17"/>
      <w:r>
        <w:t>View or edit an item</w:t>
      </w:r>
    </w:p>
    <w:p w:rsidR="00B82E7A" w:rsidRDefault="00B82E7A" w:rsidP="00B82E7A">
      <w:pPr>
        <w:pStyle w:val="text"/>
        <w:spacing w:after="240"/>
      </w:pPr>
      <w:r>
        <w:t xml:space="preserve">  </w:t>
      </w:r>
    </w:p>
    <w:p w:rsidR="00B82E7A" w:rsidRDefault="00B82E7A" w:rsidP="00B82E7A">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605944" r:id="rId23"/>
        </w:object>
      </w:r>
    </w:p>
    <w:p w:rsidR="00B82E7A" w:rsidRDefault="00B82E7A" w:rsidP="00B82E7A">
      <w:pPr>
        <w:pStyle w:val="Heading8"/>
      </w:pPr>
      <w:bookmarkStart w:id="18" w:name="_Toc355221554"/>
      <w:r>
        <w:t>Figure 2.4:</w:t>
      </w:r>
      <w:r>
        <w:tab/>
        <w:t>View or edit item diagram</w:t>
      </w:r>
      <w:bookmarkEnd w:id="18"/>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B82E7A" w:rsidRPr="00763762" w:rsidRDefault="00B82E7A" w:rsidP="00B82E7A">
      <w:pPr>
        <w:pStyle w:val="text"/>
      </w:pPr>
    </w:p>
    <w:p w:rsidR="00B82E7A" w:rsidRDefault="00B82E7A" w:rsidP="00B82E7A">
      <w:pPr>
        <w:pStyle w:val="Heading4"/>
      </w:pPr>
      <w:r>
        <w:lastRenderedPageBreak/>
        <w:t>2.3.5</w:t>
      </w:r>
      <w:r>
        <w:tab/>
        <w:t>Pick an outfit</w:t>
      </w:r>
    </w:p>
    <w:p w:rsidR="00B82E7A" w:rsidRDefault="00B82E7A" w:rsidP="00B82E7A">
      <w:pPr>
        <w:pStyle w:val="text"/>
      </w:pPr>
    </w:p>
    <w:p w:rsidR="00B82E7A" w:rsidRDefault="00B82E7A" w:rsidP="00B82E7A">
      <w:pPr>
        <w:pStyle w:val="text"/>
      </w:pPr>
      <w:r>
        <w:object w:dxaOrig="9094" w:dyaOrig="10916">
          <v:shape id="_x0000_i1029" type="#_x0000_t75" style="width:431.95pt;height:518.5pt" o:ole="">
            <v:imagedata r:id="rId24" o:title=""/>
          </v:shape>
          <o:OLEObject Type="Embed" ProgID="Visio.Drawing.11" ShapeID="_x0000_i1029" DrawAspect="Content" ObjectID="_1475605945" r:id="rId25"/>
        </w:object>
      </w:r>
      <w:r>
        <w:t>Figure 2.5:</w:t>
      </w:r>
      <w:r>
        <w:tab/>
        <w:t>Pick an outfit diagram</w:t>
      </w:r>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 There is also a rank to inform the users how far they are from the first suggestion.</w:t>
      </w:r>
    </w:p>
    <w:p w:rsidR="00B82E7A" w:rsidRDefault="00B82E7A" w:rsidP="00B82E7A">
      <w:pPr>
        <w:pStyle w:val="text"/>
      </w:pPr>
    </w:p>
    <w:p w:rsidR="00B82E7A" w:rsidRDefault="00B82E7A" w:rsidP="00B82E7A">
      <w:pPr>
        <w:pStyle w:val="Heading4"/>
      </w:pPr>
      <w:r>
        <w:t>2.3.6</w:t>
      </w:r>
      <w:r>
        <w:tab/>
        <w:t>View outfit history</w:t>
      </w:r>
    </w:p>
    <w:p w:rsidR="00B82E7A" w:rsidRDefault="00B82E7A" w:rsidP="00B82E7A">
      <w:pPr>
        <w:pStyle w:val="text"/>
      </w:pPr>
    </w:p>
    <w:p w:rsidR="00B82E7A" w:rsidRDefault="00B82E7A" w:rsidP="00B82E7A">
      <w:pPr>
        <w:pStyle w:val="text"/>
      </w:pPr>
    </w:p>
    <w:p w:rsidR="00B82E7A" w:rsidRDefault="00B82E7A" w:rsidP="00B82E7A">
      <w:pPr>
        <w:pStyle w:val="text"/>
      </w:pPr>
      <w:r>
        <w:object w:dxaOrig="9094" w:dyaOrig="6517">
          <v:shape id="_x0000_i1030" type="#_x0000_t75" style="width:431.95pt;height:309.55pt" o:ole="">
            <v:imagedata r:id="rId26" o:title=""/>
          </v:shape>
          <o:OLEObject Type="Embed" ProgID="Visio.Drawing.11" ShapeID="_x0000_i1030" DrawAspect="Content" ObjectID="_1475605946" r:id="rId27"/>
        </w:object>
      </w:r>
    </w:p>
    <w:p w:rsidR="00B82E7A" w:rsidRDefault="00B82E7A" w:rsidP="00B82E7A">
      <w:pPr>
        <w:pStyle w:val="Heading8"/>
      </w:pPr>
      <w:r>
        <w:t>Figure 2.6:</w:t>
      </w:r>
      <w:r>
        <w:tab/>
        <w:t>View outfit history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outfits that users have already worn on any particular day.</w:t>
      </w:r>
    </w:p>
    <w:p w:rsidR="00B82E7A" w:rsidRDefault="00B82E7A" w:rsidP="00B82E7A">
      <w:pPr>
        <w:pStyle w:val="text"/>
      </w:pPr>
      <w:r w:rsidRPr="007A720B">
        <w:rPr>
          <w:b/>
        </w:rPr>
        <w:t>The steps</w:t>
      </w:r>
      <w:r>
        <w:t>: from the main screen, users click on “My Outfit History”. The page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B82E7A" w:rsidP="00B82E7A">
      <w:pPr>
        <w:pStyle w:val="text"/>
      </w:pPr>
    </w:p>
    <w:p w:rsidR="00B82E7A" w:rsidRDefault="00B82E7A" w:rsidP="00B82E7A">
      <w:pPr>
        <w:pStyle w:val="Heading4"/>
      </w:pPr>
      <w:r>
        <w:lastRenderedPageBreak/>
        <w:t>2.3.7</w:t>
      </w:r>
      <w:r>
        <w:tab/>
        <w:t>Laundry bag</w:t>
      </w:r>
    </w:p>
    <w:p w:rsidR="00B82E7A" w:rsidRDefault="00B82E7A" w:rsidP="00B82E7A">
      <w:pPr>
        <w:pStyle w:val="text"/>
      </w:pPr>
    </w:p>
    <w:p w:rsidR="00B82E7A" w:rsidRDefault="00B82E7A" w:rsidP="00B82E7A">
      <w:pPr>
        <w:pStyle w:val="Heading8"/>
      </w:pPr>
      <w:r>
        <w:object w:dxaOrig="9094" w:dyaOrig="4875">
          <v:shape id="_x0000_i1031" type="#_x0000_t75" style="width:431.95pt;height:231.55pt" o:ole="">
            <v:imagedata r:id="rId28" o:title=""/>
          </v:shape>
          <o:OLEObject Type="Embed" ProgID="Visio.Drawing.11" ShapeID="_x0000_i1031" DrawAspect="Content" ObjectID="_1475605947" r:id="rId29"/>
        </w:object>
      </w:r>
      <w:r>
        <w:t>Figure 2.7:</w:t>
      </w:r>
      <w:r>
        <w:tab/>
        <w:t>Laundry bag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dirty items so that the users can schedule to wash them.</w:t>
      </w:r>
    </w:p>
    <w:p w:rsidR="00B82E7A" w:rsidRPr="0016319D" w:rsidRDefault="00B82E7A" w:rsidP="00B82E7A">
      <w:pPr>
        <w:pStyle w:val="text"/>
      </w:pPr>
      <w:r w:rsidRPr="007A720B">
        <w:rPr>
          <w:b/>
        </w:rPr>
        <w:t>The steps</w:t>
      </w:r>
      <w:r>
        <w:t>: from the main screen, users click on “My Laundry Bag”. The page will display all the dirty items as a list. Users can click on any of them to view more detail.</w:t>
      </w:r>
    </w:p>
    <w:p w:rsidR="00B82E7A" w:rsidRDefault="00B82E7A" w:rsidP="00B82E7A">
      <w:pPr>
        <w:pStyle w:val="Heading3"/>
      </w:pPr>
      <w:bookmarkStart w:id="19" w:name="_Toc354617422"/>
      <w:r>
        <w:t>2.4</w:t>
      </w:r>
      <w:r>
        <w:tab/>
        <w:t>Mockups</w:t>
      </w:r>
      <w:bookmarkEnd w:id="19"/>
      <w:r>
        <w:t xml:space="preserve"> </w:t>
      </w:r>
    </w:p>
    <w:p w:rsidR="00B82E7A" w:rsidRDefault="00B82E7A" w:rsidP="00B82E7A">
      <w:pPr>
        <w:pStyle w:val="text"/>
      </w:pPr>
      <w:r>
        <w:t>Balsamiq [Bal] was initially used to create mockups as it was user friendly and its online version was free for students. Figure 2.8 is an example of original mockups:</w:t>
      </w:r>
    </w:p>
    <w:p w:rsidR="00B82E7A" w:rsidRDefault="00B82E7A" w:rsidP="00B82E7A">
      <w:pPr>
        <w:pStyle w:val="text"/>
        <w:rPr>
          <w:noProof/>
          <w:lang w:eastAsia="zh-CN"/>
        </w:rPr>
      </w:pPr>
      <w:r>
        <w:rPr>
          <w:noProof/>
          <w:lang w:eastAsia="zh-CN"/>
        </w:rPr>
        <w:lastRenderedPageBreak/>
        <w:drawing>
          <wp:inline distT="0" distB="0" distL="0" distR="0" wp14:anchorId="127A43A8" wp14:editId="77823C0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r w:rsidRPr="00C84D78">
        <w:rPr>
          <w:lang w:val="fr-FR"/>
        </w:rPr>
        <w:t xml:space="preserve">Figure 2.8: </w:t>
      </w:r>
      <w:r w:rsidRPr="00C84D78">
        <w:rPr>
          <w:lang w:val="fr-FR"/>
        </w:rPr>
        <w:tab/>
        <w:t>Balsamiq user login mockups.</w:t>
      </w:r>
    </w:p>
    <w:p w:rsidR="00B82E7A" w:rsidRDefault="00B82E7A" w:rsidP="00B82E7A">
      <w:pPr>
        <w:pStyle w:val="text"/>
      </w:pPr>
      <w:r>
        <w:t>As the development continued, some limitations of Balsamiq such as the limitations of Android UI elements and difficulty in sharing feedbacks showed up. We switched to InVision App [Inv], an extremely powerful design tool to create a fully interactive prototypes and wireframes, as well as collaborate to share vision and gain feedbacks from all stakeholders. All of the mockups from InVision App will be illustrated in the following section together with a storyboard created to help readers to easily visualize the workflow of the app.</w:t>
      </w:r>
    </w:p>
    <w:p w:rsidR="00B82E7A" w:rsidRDefault="00B82E7A" w:rsidP="00B82E7A">
      <w:pPr>
        <w:pStyle w:val="Heading4"/>
        <w:spacing w:line="360" w:lineRule="auto"/>
      </w:pPr>
      <w:bookmarkStart w:id="20" w:name="_Toc354617423"/>
      <w:r>
        <w:lastRenderedPageBreak/>
        <w:t>2.4.1</w:t>
      </w:r>
      <w:r>
        <w:tab/>
      </w:r>
      <w:bookmarkEnd w:id="20"/>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5514A412" wp14:editId="13E729E6">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63F0A7D" wp14:editId="5B821E2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21" w:name="_Toc355221555"/>
      <w:r w:rsidRPr="0060220C">
        <w:t xml:space="preserve">Figure 2.9: </w:t>
      </w:r>
      <w:r w:rsidRPr="0060220C">
        <w:tab/>
        <w:t>User login and registration mockups.</w:t>
      </w:r>
      <w:bookmarkEnd w:id="21"/>
    </w:p>
    <w:p w:rsidR="00B82E7A" w:rsidRDefault="00B82E7A" w:rsidP="00B82E7A">
      <w:pPr>
        <w:pStyle w:val="text"/>
      </w:pPr>
      <w:r>
        <w:lastRenderedPageBreak/>
        <w:t xml:space="preserve">To begin with, the new user will register with the app their username, password, default location.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29CB6F3F" wp14:editId="7C779CC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13C55BED" wp14:editId="1564556A">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r>
        <w:t xml:space="preserve">Figure 2.10: </w:t>
      </w:r>
      <w:r>
        <w:tab/>
        <w:t>Main Screen and Side Menu mockups.</w:t>
      </w:r>
    </w:p>
    <w:p w:rsidR="00B82E7A" w:rsidRDefault="00B82E7A" w:rsidP="00B82E7A">
      <w:pPr>
        <w:pStyle w:val="text"/>
      </w:pPr>
      <w:r>
        <w:t>After registration for the first time or after login, users will be navigated 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 can take advantage of the provided a side menu (or drawer as Android term).</w:t>
      </w:r>
    </w:p>
    <w:p w:rsidR="00B82E7A" w:rsidRDefault="00B82E7A" w:rsidP="00B82E7A">
      <w:pPr>
        <w:pStyle w:val="Heading4"/>
      </w:pPr>
      <w:r>
        <w:lastRenderedPageBreak/>
        <w:t>2.4.3</w:t>
      </w:r>
      <w:r>
        <w:tab/>
        <w:t>My Closet and Add Item</w:t>
      </w:r>
    </w:p>
    <w:p w:rsidR="00B82E7A" w:rsidRDefault="00B82E7A" w:rsidP="00B82E7A">
      <w:pPr>
        <w:pStyle w:val="text"/>
      </w:pPr>
      <w:r>
        <w:rPr>
          <w:noProof/>
          <w:lang w:eastAsia="zh-CN"/>
        </w:rPr>
        <w:drawing>
          <wp:inline distT="0" distB="0" distL="0" distR="0" wp14:anchorId="452D6D78" wp14:editId="7ACD63A4">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34747C9F" wp14:editId="73DDA4C5">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r>
        <w:t xml:space="preserve">Figure 2.11: </w:t>
      </w:r>
      <w:r>
        <w:tab/>
        <w:t>My Closet and Add Item mockups.</w:t>
      </w:r>
    </w:p>
    <w:p w:rsidR="00B82E7A" w:rsidRDefault="00B82E7A" w:rsidP="00B82E7A">
      <w:pPr>
        <w:pStyle w:val="text"/>
      </w:pPr>
      <w:r>
        <w:t xml:space="preserve">In order to use the app, user needs to import photos of their clothes from his/her phone’s built-in camera and enters additional information about the items. Each item will be categorized as either top or bottom, together with its corresponding styles, materials, color. </w:t>
      </w:r>
    </w:p>
    <w:p w:rsidR="00B82E7A" w:rsidRDefault="00B82E7A" w:rsidP="00B82E7A">
      <w:pPr>
        <w:pStyle w:val="text"/>
      </w:pPr>
      <w:r>
        <w:t>After the item is saved in the closet, user can also edit or delete the item from the closet. Once the closet is fully populated with all the items, my closet 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906FE93" wp14:editId="3C60FB2F">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6F91133C" wp14:editId="2B9BEAD8">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r>
        <w:t xml:space="preserve">Figure 2.12: </w:t>
      </w:r>
      <w:r>
        <w:tab/>
        <w:t>Outfit of the Day and Laundry bag mockups.</w:t>
      </w:r>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178D38AA" wp14:editId="1FC37D38">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29A78E4F" wp14:editId="1C0B32AF">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r>
        <w:t xml:space="preserve">Figure 2.13: </w:t>
      </w:r>
      <w:r>
        <w:tab/>
        <w:t>Outfit History and Outfit Preview mockups.</w:t>
      </w:r>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chronicle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22" w:name="_Toc354617425"/>
      <w:r>
        <w:lastRenderedPageBreak/>
        <w:t>Chapter 3  Implementation</w:t>
      </w:r>
      <w:bookmarkEnd w:id="22"/>
    </w:p>
    <w:p w:rsidR="00B82E7A" w:rsidRDefault="00B82E7A" w:rsidP="00B82E7A">
      <w:pPr>
        <w:pStyle w:val="Heading3"/>
      </w:pPr>
      <w:bookmarkStart w:id="23" w:name="_Toc354617426"/>
      <w:r>
        <w:t>3.1</w:t>
      </w:r>
      <w:r>
        <w:tab/>
        <w:t>Technology stack</w:t>
      </w:r>
      <w:bookmarkEnd w:id="23"/>
    </w:p>
    <w:p w:rsidR="00B82E7A" w:rsidRDefault="00B82E7A" w:rsidP="00B82E7A">
      <w:pPr>
        <w:pStyle w:val="text"/>
      </w:pPr>
      <w:r>
        <w:t xml:space="preserve">ClosetStylist is an Android app and hence Java is used as the main programming language. 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B82E7A">
      <w:pPr>
        <w:pStyle w:val="Heading7"/>
      </w:pPr>
      <w:bookmarkStart w:id="24" w:name="_Toc354617465"/>
      <w:r>
        <w:t>Table 3.1:</w:t>
      </w:r>
      <w:r>
        <w:tab/>
        <w:t>Development environment.</w:t>
      </w:r>
      <w:bookmarkEnd w:id="24"/>
    </w:p>
    <w:p w:rsidR="00B82E7A" w:rsidRDefault="00B82E7A" w:rsidP="00B82E7A">
      <w:pPr>
        <w:pStyle w:val="text"/>
      </w:pPr>
      <w:r>
        <w:t>The app was initially developed on a powerful laptop with Intel i7-3720 2.6GHz, 16GB RAM, Windows 64-bit to run on the Android simulator. When I needed to run the app on a Samsung S3 device, the development was 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 some were open-source while some were proprietary. We are going to describe each of the main technologies next and the reason why we chose them over the others and how did we deploy them.</w:t>
      </w:r>
    </w:p>
    <w:p w:rsidR="00B82E7A" w:rsidRPr="00151D10" w:rsidRDefault="00B82E7A" w:rsidP="00B82E7A">
      <w:pPr>
        <w:pStyle w:val="Heading4"/>
      </w:pPr>
      <w:bookmarkStart w:id="25" w:name="_Toc354617427"/>
      <w:r w:rsidRPr="00151D10">
        <w:lastRenderedPageBreak/>
        <w:t>3.1.1</w:t>
      </w:r>
      <w:r w:rsidRPr="00151D10">
        <w:tab/>
      </w:r>
      <w:bookmarkEnd w:id="25"/>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 was free, and Yahoo service used proprietary WOEID (Where On Earth Identification number). Besides, the later was subject to change by Yahoo, and would cause problem if we decide to switch to another service.</w:t>
      </w:r>
    </w:p>
    <w:p w:rsidR="00B82E7A" w:rsidRPr="009217DC" w:rsidRDefault="00B82E7A" w:rsidP="00B82E7A">
      <w:pPr>
        <w:pStyle w:val="text"/>
      </w:pPr>
      <w:r>
        <w:t xml:space="preserve">Geonames provided a lot of services in many formats such as XML and JSON. In this app, we employed the service that converted geographic coordinates to postal code (and then city and country) and vice versa by sending a HTTP request with the following URLs:  </w:t>
      </w:r>
      <w:hyperlink r:id="rId41" w:history="1">
        <w:r>
          <w:rPr>
            <w:rStyle w:val="Hyperlink"/>
            <w:rFonts w:ascii="Arial" w:hAnsi="Arial" w:cs="Arial"/>
            <w:color w:val="1155CC"/>
            <w:sz w:val="23"/>
            <w:szCs w:val="23"/>
          </w:rPr>
          <w:t>http://api.geonames.org/postalCodeSearchJSON?postalcode=78758&amp;maxRows=10&amp;username=demo</w:t>
        </w:r>
      </w:hyperlink>
      <w:r>
        <w:t xml:space="preserve"> and </w:t>
      </w:r>
      <w:hyperlink r:id="rId42" w:history="1">
        <w:r>
          <w:rPr>
            <w:rStyle w:val="Hyperlink"/>
            <w:rFonts w:ascii="Arial" w:hAnsi="Arial" w:cs="Arial"/>
            <w:color w:val="1155CC"/>
            <w:sz w:val="23"/>
            <w:szCs w:val="23"/>
          </w:rPr>
          <w:t>http://api.geonames.org/findNearbyPostalCodes?lat=30.4883997&amp;lng=-97.7175117&amp;username=demo</w:t>
        </w:r>
      </w:hyperlink>
      <w:r>
        <w:t>. The response was in JSON format and our tasks were to collect and parse the response, then display it in the main screen of the app.</w:t>
      </w:r>
    </w:p>
    <w:p w:rsidR="00B82E7A" w:rsidRDefault="00B82E7A" w:rsidP="00B82E7A">
      <w:pPr>
        <w:pStyle w:val="Heading4"/>
      </w:pPr>
      <w:bookmarkStart w:id="26" w:name="_Toc354617428"/>
      <w:r>
        <w:t>3.1.2</w:t>
      </w:r>
      <w:r>
        <w:tab/>
      </w:r>
      <w:bookmarkEnd w:id="26"/>
      <w:r>
        <w:t>Weather Service</w:t>
      </w:r>
    </w:p>
    <w:p w:rsidR="00B82E7A" w:rsidRDefault="00B82E7A" w:rsidP="00B82E7A">
      <w:pPr>
        <w:pStyle w:val="text"/>
      </w:pPr>
      <w:r>
        <w:t>We looked at several weather services including Yahoo Weather, World Weather Online, and Open Weather Map. [SWA] provided the sample code to retrieve weather information from Open Weather Map and made it an ideal choice for our weather service. The weather response consisted of a lot of information including but not limiting to geographic coordinates, temperatures, humidity, pressure, wind, rain. As of this writing, only a subset of the code was used including geographic coordinates, temperatures, and rain.</w:t>
      </w:r>
    </w:p>
    <w:p w:rsidR="00B82E7A" w:rsidRPr="008C5651" w:rsidRDefault="00B82E7A" w:rsidP="00B82E7A">
      <w:pPr>
        <w:pStyle w:val="text"/>
      </w:pPr>
    </w:p>
    <w:p w:rsidR="00B82E7A" w:rsidRDefault="00B82E7A" w:rsidP="00B82E7A">
      <w:pPr>
        <w:pStyle w:val="Heading4"/>
      </w:pPr>
      <w:bookmarkStart w:id="27" w:name="_Toc354617429"/>
      <w:r>
        <w:lastRenderedPageBreak/>
        <w:t>3.1.3</w:t>
      </w:r>
      <w:r>
        <w:tab/>
      </w:r>
      <w:bookmarkEnd w:id="27"/>
      <w:r>
        <w:t>Clothes Matching Service</w:t>
      </w:r>
    </w:p>
    <w:p w:rsidR="00B82E7A" w:rsidRDefault="00B82E7A" w:rsidP="00B82E7A">
      <w:pPr>
        <w:pStyle w:val="text"/>
      </w:pPr>
      <w:r>
        <w:t>This smart service is our proprietary algorithm 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2pt;height:184.2pt" o:ole="">
            <v:imagedata r:id="rId43" o:title=""/>
          </v:shape>
          <o:OLEObject Type="Embed" ProgID="Visio.Drawing.11" ShapeID="_x0000_i1032" DrawAspect="Content" ObjectID="_1475605948" r:id="rId44"/>
        </w:object>
      </w:r>
    </w:p>
    <w:p w:rsidR="00B82E7A" w:rsidRDefault="00B82E7A" w:rsidP="00B82E7A">
      <w:pPr>
        <w:pStyle w:val="Heading8"/>
      </w:pPr>
      <w:r>
        <w:t>Figure 3.1: 5-step clothes matching algorithm.</w:t>
      </w:r>
    </w:p>
    <w:p w:rsidR="00B82E7A" w:rsidRDefault="00B82E7A" w:rsidP="00B82E7A">
      <w:pPr>
        <w:pStyle w:val="text"/>
      </w:pPr>
      <w:r>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3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lastRenderedPageBreak/>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B82E7A" w:rsidRDefault="00B82E7A" w:rsidP="00B82E7A">
      <w:pPr>
        <w:pStyle w:val="text"/>
      </w:pPr>
      <w:r>
        <w:t xml:space="preserve">Each item is assigned a range of temperature in which it can be worn. Among different attributes of an item, material and style are the two that we think the temperature could be based on. After some careful consideration, style was chosen over material because it was more relevant to temperature. The rationale of this choice is that if an item of a specific material is not warm enough, then another item of the same or different </w:t>
      </w:r>
      <w:r>
        <w:lastRenderedPageBreak/>
        <w:t xml:space="preserve">material can still be worn outside. With regards to style, once a particular style is chosen, it is more difficult to match with another style to keep warm. </w:t>
      </w:r>
    </w:p>
    <w:p w:rsidR="00B82E7A" w:rsidRDefault="00B82E7A" w:rsidP="00B82E7A">
      <w:pPr>
        <w:pStyle w:val="text"/>
      </w:pPr>
      <w:r>
        <w:t>The look-up Table 3.2 below is used to define the range of each style per gender.</w:t>
      </w:r>
    </w:p>
    <w:p w:rsidR="00B82E7A" w:rsidRDefault="00B82E7A" w:rsidP="00B82E7A">
      <w:pPr>
        <w:pStyle w:val="text"/>
      </w:pPr>
    </w:p>
    <w:tbl>
      <w:tblPr>
        <w:tblW w:w="5093" w:type="dxa"/>
        <w:tblInd w:w="93" w:type="dxa"/>
        <w:tblLook w:val="04A0" w:firstRow="1" w:lastRow="0" w:firstColumn="1" w:lastColumn="0" w:noHBand="0" w:noVBand="1"/>
      </w:tblPr>
      <w:tblGrid>
        <w:gridCol w:w="2993"/>
        <w:gridCol w:w="1040"/>
        <w:gridCol w:w="1060"/>
      </w:tblGrid>
      <w:tr w:rsidR="00B82E7A" w:rsidRPr="00820ABB" w:rsidTr="00032C97">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75"/>
        </w:trPr>
        <w:tc>
          <w:tcPr>
            <w:tcW w:w="2993"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lastRenderedPageBreak/>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B82E7A" w:rsidRDefault="00B82E7A" w:rsidP="00B82E7A">
      <w:pPr>
        <w:pStyle w:val="Heading8"/>
      </w:pPr>
      <w:r>
        <w:t>Table 3.2:</w:t>
      </w:r>
      <w:r>
        <w:tab/>
        <w:t>Temperature range per Style.</w:t>
      </w:r>
    </w:p>
    <w:p w:rsidR="00B82E7A" w:rsidRDefault="00B82E7A" w:rsidP="00B82E7A">
      <w:pPr>
        <w:pStyle w:val="text"/>
      </w:pPr>
      <w:r>
        <w:t>Summary of step 1 and 2: based on the current maximum and minimum temperature, we made two queries the database of wardrobes to obtain the two separate lists of clean items in our closet, one for top and one for bottom.</w:t>
      </w:r>
    </w:p>
    <w:p w:rsidR="00B82E7A" w:rsidRDefault="00B82E7A" w:rsidP="00B82E7A">
      <w:pPr>
        <w:pStyle w:val="Heading6"/>
      </w:pPr>
      <w:r>
        <w:t>3.1.3.2.3</w:t>
      </w:r>
      <w:r>
        <w:tab/>
        <w:t>Step 3 - Occasion Matching</w:t>
      </w:r>
    </w:p>
    <w:p w:rsidR="00B82E7A" w:rsidRDefault="00B82E7A" w:rsidP="00B82E7A">
      <w:pPr>
        <w:pStyle w:val="text"/>
      </w:pPr>
      <w:r>
        <w:t>Each item is given different point based on gender, category, style, and occasion. This step has higher weight than pairing and color matching steps because occasion matching is more important to the final outfit in our opinions.</w:t>
      </w:r>
    </w:p>
    <w:p w:rsidR="00B82E7A" w:rsidRDefault="00B82E7A" w:rsidP="00B82E7A">
      <w:pPr>
        <w:pStyle w:val="text"/>
      </w:pPr>
      <w:r>
        <w:t>In this step, the list of items outputted from the above steps is processed together with the selected occasion by the methods of the OccasionMatching object, and the result is two lists of items with score, one for top and one for bottom.</w:t>
      </w:r>
    </w:p>
    <w:p w:rsidR="00B82E7A" w:rsidRDefault="00B82E7A" w:rsidP="00B82E7A">
      <w:pPr>
        <w:pStyle w:val="text"/>
      </w:pPr>
      <w:r>
        <w:t xml:space="preserve">Table 3.2 and Table 3.3 show the score tables of Occasion Matching of male and female, respectively.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lastRenderedPageBreak/>
        <w:t>Table 3.2: Occasion Matching score table for male.</w:t>
      </w:r>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82E7A" w:rsidRDefault="00B82E7A" w:rsidP="00B82E7A">
      <w:pPr>
        <w:pStyle w:val="Heading8"/>
      </w:pPr>
      <w:r>
        <w:t>Table 3.3: Occasion Matching score table for female.</w:t>
      </w:r>
    </w:p>
    <w:p w:rsidR="00B82E7A" w:rsidRDefault="00B82E7A" w:rsidP="00B82E7A">
      <w:pPr>
        <w:pStyle w:val="text"/>
      </w:pPr>
    </w:p>
    <w:p w:rsidR="00B82E7A" w:rsidRDefault="00B82E7A" w:rsidP="00B82E7A">
      <w:pPr>
        <w:pStyle w:val="Heading6"/>
      </w:pPr>
      <w:r>
        <w:t>3.1.3.2.4</w:t>
      </w:r>
      <w:r>
        <w:tab/>
        <w:t>Step 4 - Pair matching</w:t>
      </w:r>
    </w:p>
    <w:p w:rsidR="00B82E7A" w:rsidRDefault="00B82E7A" w:rsidP="00B82E7A">
      <w:pPr>
        <w:pStyle w:val="text"/>
      </w:pPr>
      <w:r>
        <w:t xml:space="preserve">Similar to previous steps, we create a look-up table (Table 3.4 and Table 3.5) for each combination of a top item and a bottom item, and an optional outer piece based on the weather and gender. One thing to notice here is that the grading scale is lower than </w:t>
      </w:r>
      <w:r>
        <w:lastRenderedPageBreak/>
        <w:t>that of the occasion matching step because this step is not as important and as a result should have less weight on the final score.</w:t>
      </w:r>
    </w:p>
    <w:p w:rsidR="00B82E7A" w:rsidRDefault="00B82E7A" w:rsidP="00B82E7A">
      <w:pPr>
        <w:pStyle w:val="text"/>
      </w:pPr>
      <w:r>
        <w:t>In this step, each of the items in the top list is paired with an item in the bottom list outputted from the previous step, and an optional outer item picked from the top list if the temperature is within a certain range by running methods of the PairMatching object. At the end of this step, we obtain a single list, in which each entry contains a combination of a top item, a bottom item, optionally an outer, and the total score of this combination.</w:t>
      </w:r>
    </w:p>
    <w:p w:rsidR="00B82E7A" w:rsidRDefault="00B82E7A" w:rsidP="00B82E7A">
      <w:pPr>
        <w:pStyle w:val="text"/>
      </w:pPr>
    </w:p>
    <w:tbl>
      <w:tblPr>
        <w:tblW w:w="6419" w:type="dxa"/>
        <w:tblInd w:w="93" w:type="dxa"/>
        <w:tblLook w:val="04A0" w:firstRow="1" w:lastRow="0" w:firstColumn="1" w:lastColumn="0" w:noHBand="0" w:noVBand="1"/>
      </w:tblPr>
      <w:tblGrid>
        <w:gridCol w:w="1580"/>
        <w:gridCol w:w="2919"/>
        <w:gridCol w:w="960"/>
        <w:gridCol w:w="960"/>
      </w:tblGrid>
      <w:tr w:rsidR="00B82E7A" w:rsidRPr="008C1141" w:rsidTr="00032C97">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Table 3.4: Pair Matching score table for male.</w:t>
      </w:r>
    </w:p>
    <w:p w:rsidR="00B82E7A" w:rsidRDefault="00B82E7A" w:rsidP="00B82E7A">
      <w:pPr>
        <w:pStyle w:val="text"/>
      </w:pPr>
    </w:p>
    <w:tbl>
      <w:tblPr>
        <w:tblW w:w="6735" w:type="dxa"/>
        <w:tblInd w:w="93" w:type="dxa"/>
        <w:tblLook w:val="04A0" w:firstRow="1" w:lastRow="0" w:firstColumn="1" w:lastColumn="0" w:noHBand="0" w:noVBand="1"/>
      </w:tblPr>
      <w:tblGrid>
        <w:gridCol w:w="1782"/>
        <w:gridCol w:w="2993"/>
        <w:gridCol w:w="960"/>
        <w:gridCol w:w="1000"/>
      </w:tblGrid>
      <w:tr w:rsidR="00B82E7A" w:rsidRPr="008C1141" w:rsidTr="00032C97">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82E7A" w:rsidRDefault="00B82E7A" w:rsidP="00B82E7A">
      <w:pPr>
        <w:pStyle w:val="Heading8"/>
      </w:pPr>
      <w:r>
        <w:t>Table 3.5: Pair Matching score table for female.</w:t>
      </w:r>
    </w:p>
    <w:p w:rsidR="00B82E7A" w:rsidRPr="00D550C2" w:rsidRDefault="00B82E7A" w:rsidP="00B82E7A">
      <w:pPr>
        <w:pStyle w:val="text"/>
      </w:pPr>
    </w:p>
    <w:p w:rsidR="00B82E7A" w:rsidRDefault="00B82E7A" w:rsidP="00B82E7A">
      <w:pPr>
        <w:pStyle w:val="Heading6"/>
      </w:pPr>
      <w:r>
        <w:lastRenderedPageBreak/>
        <w:t>3.1.3.2.5</w:t>
      </w:r>
      <w:r>
        <w:tab/>
        <w:t>Step 5 - Color matching</w:t>
      </w:r>
    </w:p>
    <w:p w:rsidR="00B82E7A" w:rsidRDefault="00B82E7A" w:rsidP="00B82E7A">
      <w:pPr>
        <w:pStyle w:val="text"/>
      </w:pPr>
      <w:r>
        <w:t>It is impossible to list every existing shade of color because there are just too many. We decided on twelve basic colors: beige, black, blue, brown, gray, green, orange, pink, red, violet, white, yellow, and an additional option of ‘multicolor_pattern’ to accommodate items with more than one color. Therefore, we have a total of 13 colors to work with. These 13 colors can further be divided into two groups – “Color” (blue, green, violet, red, yellow, orange, pink, multicolor_pattern) and “Neutral” (gray, white, black, brown, beige). [CWL] has listed which colors are complimentary to one another. Besides, “Neutral” colors can be easily matched with other while the “Color” colors are more restricted. These relations are expressed through the points given to each combination of these colors in the color score Table 3.6.</w:t>
      </w:r>
    </w:p>
    <w:p w:rsidR="00B82E7A" w:rsidRDefault="00B82E7A" w:rsidP="00B82E7A">
      <w:pPr>
        <w:pStyle w:val="text"/>
      </w:pPr>
      <w:r>
        <w:t>In this step, the resulted list from the above step will be run with the ColorMatching object to create a final list of the same object as in step 4, with the score updated to include the color factor. It should be emphasized that there is only one table for both genders as we did not see any extra benefit to separate color scoring scheme based on gender. Nevertheless, our design can be easily expanded and modified to include different tables for male and female if there is a need to down the road.</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B82E7A" w:rsidRDefault="00B82E7A" w:rsidP="00B82E7A">
      <w:pPr>
        <w:pStyle w:val="Heading8"/>
      </w:pPr>
      <w:r>
        <w:t>Table 3.6: Color Matching score table for male and female.</w:t>
      </w:r>
    </w:p>
    <w:p w:rsidR="00B82E7A" w:rsidRPr="00D550C2" w:rsidRDefault="00B82E7A" w:rsidP="00B82E7A">
      <w:pPr>
        <w:pStyle w:val="text"/>
      </w:pPr>
    </w:p>
    <w:p w:rsidR="00B82E7A" w:rsidRDefault="00B82E7A" w:rsidP="00B82E7A">
      <w:pPr>
        <w:pStyle w:val="Heading6"/>
      </w:pPr>
      <w:r>
        <w:t>3.1.3.2.6</w:t>
      </w:r>
      <w:r>
        <w:tab/>
        <w:t>Pre-load tables in the app</w:t>
      </w:r>
    </w:p>
    <w:p w:rsidR="00B82E7A" w:rsidRDefault="00B82E7A" w:rsidP="00B82E7A">
      <w:pPr>
        <w:pStyle w:val="text"/>
      </w:pPr>
      <w:r>
        <w:t xml:space="preserve">All of the above score look-up tables were created in Excel. To transform these tables into datasets in the app database, we first exported the Excel tables in CSV format and saved them in res/raw folder of the Android project. Several methods were implemented to read these tables and create SQLite tables to be preloaded with the app at built time. </w:t>
      </w:r>
    </w:p>
    <w:p w:rsidR="00B82E7A" w:rsidRPr="002C45E6" w:rsidRDefault="00B82E7A" w:rsidP="00B82E7A">
      <w:pPr>
        <w:pStyle w:val="text"/>
      </w:pPr>
      <w:r>
        <w:lastRenderedPageBreak/>
        <w:t>The goal of doing this is future change to the score tables for certain combinations will be integrated into our code without any code modifications. The steps include exporting CSV files, updating the files in the res/raw folder, and rebuilding the project.</w:t>
      </w:r>
    </w:p>
    <w:p w:rsidR="00B82E7A" w:rsidRDefault="00B82E7A" w:rsidP="00B82E7A">
      <w:pPr>
        <w:pStyle w:val="Heading4"/>
      </w:pPr>
      <w:r>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 due to 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28" w:name="_Toc354617435"/>
      <w:r>
        <w:t>3.2</w:t>
      </w:r>
      <w:r>
        <w:tab/>
        <w:t>Architecture</w:t>
      </w:r>
      <w:bookmarkEnd w:id="28"/>
    </w:p>
    <w:p w:rsidR="00B82E7A" w:rsidRDefault="00B82E7A" w:rsidP="00B82E7A">
      <w:pPr>
        <w:pStyle w:val="text"/>
      </w:pPr>
      <w:r>
        <w:t xml:space="preserve">ClosetStylist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v:shape id="_x0000_i1033" type="#_x0000_t75" style="width:288.15pt;height:314.85pt" o:ole="">
            <v:imagedata r:id="rId45" o:title=""/>
          </v:shape>
          <o:OLEObject Type="Embed" ProgID="Visio.Drawing.11" ShapeID="_x0000_i1033" DrawAspect="Content" ObjectID="_1475605949" r:id="rId46"/>
        </w:object>
      </w:r>
    </w:p>
    <w:p w:rsidR="00B82E7A" w:rsidRDefault="00B82E7A" w:rsidP="00B82E7A">
      <w:pPr>
        <w:pStyle w:val="Heading8"/>
      </w:pPr>
      <w:bookmarkStart w:id="29" w:name="_Toc355221568"/>
      <w:r>
        <w:t>Figure 3.2:</w:t>
      </w:r>
      <w:r>
        <w:tab/>
        <w:t>ClosetStylist top-level architecture.</w:t>
      </w:r>
      <w:bookmarkEnd w:id="29"/>
    </w:p>
    <w:p w:rsidR="00B82E7A" w:rsidRDefault="00B82E7A" w:rsidP="00B82E7A">
      <w:pPr>
        <w:pStyle w:val="Heading4"/>
      </w:pPr>
      <w:bookmarkStart w:id="30" w:name="_Toc354617436"/>
      <w:r>
        <w:t>3.2.1</w:t>
      </w:r>
      <w:r>
        <w:tab/>
      </w:r>
      <w:bookmarkEnd w:id="30"/>
      <w:r>
        <w:t>Core</w:t>
      </w:r>
    </w:p>
    <w:p w:rsidR="00B82E7A" w:rsidRPr="001B4026" w:rsidRDefault="00B82E7A" w:rsidP="00B82E7A">
      <w:pPr>
        <w:pStyle w:val="text"/>
      </w:pPr>
      <w:r>
        <w:t xml:space="preserve">The core code includes common classes, common interfaces, helper classes, 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31" w:name="_Toc354617440"/>
      <w:r>
        <w:t>3.2.2</w:t>
      </w:r>
      <w:r>
        <w:tab/>
        <w:t>Presentation layer</w:t>
      </w:r>
      <w:bookmarkEnd w:id="31"/>
      <w:r>
        <w:t xml:space="preserve"> </w:t>
      </w:r>
    </w:p>
    <w:p w:rsidR="00B82E7A" w:rsidRPr="00425927" w:rsidRDefault="00B82E7A" w:rsidP="00B82E7A">
      <w:pPr>
        <w:pStyle w:val="text"/>
      </w:pPr>
      <w:r>
        <w:t xml:space="preserve">This layer contains UI and UX modules of the app. The purpose of this layer is to implement the behavioral logic and to provide good user experience with the app’s flow as well as look and feel of the app. The design of this layer strictly follows that of </w:t>
      </w:r>
      <w:r>
        <w:lastRenderedPageBreak/>
        <w:t>Android design. We first drafted our own design, and then we consulted with professionals UI/UX designer and UI developer to implement the prototype.</w:t>
      </w:r>
    </w:p>
    <w:p w:rsidR="00B82E7A" w:rsidRDefault="00B82E7A" w:rsidP="00B82E7A">
      <w:pPr>
        <w:pStyle w:val="Heading4"/>
      </w:pPr>
      <w:bookmarkStart w:id="32" w:name="_Toc354617441"/>
      <w:r>
        <w:t>3.2.3</w:t>
      </w:r>
      <w:r>
        <w:tab/>
        <w:t>Application layer</w:t>
      </w:r>
      <w:bookmarkEnd w:id="32"/>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 outfits, keep track of outfit history, and managing laundry bag.</w:t>
      </w:r>
    </w:p>
    <w:p w:rsidR="00B82E7A" w:rsidRDefault="00B82E7A" w:rsidP="00B82E7A">
      <w:pPr>
        <w:pStyle w:val="Heading4"/>
      </w:pPr>
      <w:bookmarkStart w:id="33" w:name="_Toc354617442"/>
      <w:r>
        <w:t>3.2.4</w:t>
      </w:r>
      <w:r>
        <w:tab/>
      </w:r>
      <w:bookmarkEnd w:id="33"/>
      <w:r>
        <w:t>Data layer</w:t>
      </w:r>
    </w:p>
    <w:p w:rsidR="00B82E7A" w:rsidRDefault="00B82E7A" w:rsidP="00B82E7A">
      <w:pPr>
        <w:pStyle w:val="text"/>
      </w:pPr>
      <w:r>
        <w:t>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p>
    <w:p w:rsidR="00B82E7A" w:rsidRDefault="00B82E7A" w:rsidP="00B82E7A">
      <w:pPr>
        <w:pStyle w:val="text"/>
        <w:ind w:firstLine="0"/>
        <w:rPr>
          <w:noProof/>
          <w:lang w:eastAsia="zh-CN"/>
        </w:rPr>
      </w:pPr>
      <w:r>
        <w:object w:dxaOrig="6269" w:dyaOrig="4740">
          <v:shape id="_x0000_i1034" type="#_x0000_t75" style="width:313.15pt;height:237pt" o:ole="">
            <v:imagedata r:id="rId47" o:title=""/>
          </v:shape>
          <o:OLEObject Type="Embed" ProgID="Visio.Drawing.11" ShapeID="_x0000_i1034" DrawAspect="Content" ObjectID="_1475605950" r:id="rId48"/>
        </w:object>
      </w:r>
    </w:p>
    <w:p w:rsidR="00B82E7A" w:rsidRDefault="00B82E7A" w:rsidP="00B82E7A">
      <w:pPr>
        <w:pStyle w:val="text"/>
        <w:ind w:firstLine="0"/>
      </w:pPr>
      <w:r>
        <w:object w:dxaOrig="10040" w:dyaOrig="4843">
          <v:shape id="_x0000_i1035" type="#_x0000_t75" style="width:432.2pt;height:208.25pt" o:ole="">
            <v:imagedata r:id="rId49" o:title=""/>
          </v:shape>
          <o:OLEObject Type="Embed" ProgID="Visio.Drawing.11" ShapeID="_x0000_i1035" DrawAspect="Content" ObjectID="_1475605951" r:id="rId50"/>
        </w:object>
      </w:r>
    </w:p>
    <w:p w:rsidR="00B82E7A" w:rsidRDefault="00B82E7A" w:rsidP="00B82E7A">
      <w:pPr>
        <w:pStyle w:val="Heading8"/>
      </w:pPr>
      <w:bookmarkStart w:id="34" w:name="_Toc355221573"/>
      <w:r>
        <w:t>Figure 3.3:</w:t>
      </w:r>
      <w:r>
        <w:tab/>
        <w:t>Database tables.</w:t>
      </w:r>
      <w:bookmarkEnd w:id="34"/>
    </w:p>
    <w:p w:rsidR="00B82E7A" w:rsidRDefault="00B82E7A" w:rsidP="00B82E7A">
      <w:pPr>
        <w:pStyle w:val="Heading4"/>
      </w:pPr>
      <w:bookmarkStart w:id="35" w:name="_Toc354617443"/>
      <w:r>
        <w:lastRenderedPageBreak/>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B82E7A" w:rsidRDefault="00B82E7A" w:rsidP="00B82E7A">
      <w:pPr>
        <w:pStyle w:val="Heading8"/>
      </w:pPr>
      <w:r>
        <w:object w:dxaOrig="10778" w:dyaOrig="4105">
          <v:shape id="_x0000_i1036" type="#_x0000_t75" style="width:431.65pt;height:164.4pt" o:ole="">
            <v:imagedata r:id="rId51" o:title=""/>
          </v:shape>
          <o:OLEObject Type="Embed" ProgID="Visio.Drawing.11" ShapeID="_x0000_i1036" DrawAspect="Content" ObjectID="_1475605952" r:id="rId52"/>
        </w:object>
      </w:r>
      <w:r w:rsidRPr="00D746B0">
        <w:t xml:space="preserve"> </w:t>
      </w:r>
    </w:p>
    <w:p w:rsidR="00B82E7A" w:rsidRDefault="00B82E7A" w:rsidP="00B82E7A">
      <w:pPr>
        <w:pStyle w:val="Heading8"/>
      </w:pPr>
      <w:r>
        <w:t>Figure 3.4:</w:t>
      </w:r>
      <w:r>
        <w:tab/>
        <w:t>Factory Method Pattern for storage.</w:t>
      </w:r>
    </w:p>
    <w:p w:rsidR="00B82E7A" w:rsidRPr="00AF146F" w:rsidRDefault="00B82E7A" w:rsidP="00B82E7A">
      <w:pPr>
        <w:pStyle w:val="text"/>
      </w:pPr>
      <w:r>
        <w:t xml:space="preserve">In Figure 3.4, the abstract Creator class is StorageFactory and the concrete Creator classes are SDCardStorageFactory and GoogleAppEngineStorageFactory. The </w:t>
      </w:r>
      <w:r>
        <w:lastRenderedPageBreak/>
        <w:t>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B82E7A" w:rsidRDefault="00B82E7A" w:rsidP="00B82E7A">
      <w:pPr>
        <w:pStyle w:val="Heading8"/>
      </w:pPr>
      <w:r>
        <w:object w:dxaOrig="11625" w:dyaOrig="6917">
          <v:shape id="_x0000_i1037" type="#_x0000_t75" style="width:431.85pt;height:297.1pt" o:ole="">
            <v:imagedata r:id="rId53" o:title=""/>
          </v:shape>
          <o:OLEObject Type="Embed" ProgID="Visio.Drawing.11" ShapeID="_x0000_i1037" DrawAspect="Content" ObjectID="_1475605953" r:id="rId54"/>
        </w:object>
      </w:r>
      <w:r w:rsidRPr="00D746B0">
        <w:t xml:space="preserve"> </w:t>
      </w:r>
    </w:p>
    <w:p w:rsidR="00B82E7A" w:rsidRDefault="00B82E7A" w:rsidP="00B82E7A">
      <w:pPr>
        <w:pStyle w:val="Heading8"/>
      </w:pPr>
      <w:r>
        <w:t>Figure 3.5:</w:t>
      </w:r>
      <w:r>
        <w:tab/>
        <w:t>AbstractFactory classes and ConcreteFactory classes of Abstract Factory Pattern applied in Clothes Matching service.</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6D898C18" wp14:editId="50D073DF">
            <wp:extent cx="547878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8780" cy="2819400"/>
                    </a:xfrm>
                    <a:prstGeom prst="rect">
                      <a:avLst/>
                    </a:prstGeom>
                    <a:noFill/>
                    <a:ln>
                      <a:noFill/>
                    </a:ln>
                  </pic:spPr>
                </pic:pic>
              </a:graphicData>
            </a:graphic>
          </wp:inline>
        </w:drawing>
      </w:r>
    </w:p>
    <w:p w:rsidR="00B82E7A" w:rsidRDefault="00B82E7A" w:rsidP="00B82E7A">
      <w:pPr>
        <w:pStyle w:val="text"/>
      </w:pPr>
      <w:r>
        <w:object w:dxaOrig="9239" w:dyaOrig="8690">
          <v:shape id="_x0000_i1038" type="#_x0000_t75" style="width:431.9pt;height:406.25pt" o:ole="">
            <v:imagedata r:id="rId56" o:title=""/>
          </v:shape>
          <o:OLEObject Type="Embed" ProgID="Visio.Drawing.11" ShapeID="_x0000_i1038" DrawAspect="Content" ObjectID="_1475605954" r:id="rId57"/>
        </w:object>
      </w:r>
    </w:p>
    <w:p w:rsidR="00B82E7A" w:rsidRDefault="00B82E7A" w:rsidP="00B82E7A">
      <w:pPr>
        <w:pStyle w:val="text"/>
      </w:pPr>
    </w:p>
    <w:p w:rsidR="00B82E7A" w:rsidRDefault="00B82E7A" w:rsidP="00B82E7A">
      <w:pPr>
        <w:pStyle w:val="text"/>
      </w:pPr>
      <w:r>
        <w:object w:dxaOrig="8735" w:dyaOrig="3280">
          <v:shape id="_x0000_i1039" type="#_x0000_t75" style="width:431.95pt;height:162.05pt" o:ole="">
            <v:imagedata r:id="rId58" o:title=""/>
          </v:shape>
          <o:OLEObject Type="Embed" ProgID="Visio.Drawing.11" ShapeID="_x0000_i1039" DrawAspect="Content" ObjectID="_1475605955" r:id="rId59"/>
        </w:object>
      </w:r>
    </w:p>
    <w:p w:rsidR="00B82E7A" w:rsidRDefault="00B82E7A" w:rsidP="00B82E7A">
      <w:pPr>
        <w:pStyle w:val="text"/>
      </w:pPr>
      <w:r>
        <w:t>Figure 3.6:</w:t>
      </w:r>
      <w:r>
        <w:tab/>
        <w:t>AbstractProduct classes and ConcreteProduct classes of the Abstract Factory Pattern applied in Clothes Matching service (OccasionMatching, PairMatching, and ColorMatching classes).</w:t>
      </w:r>
    </w:p>
    <w:p w:rsidR="00B82E7A" w:rsidRDefault="00B82E7A" w:rsidP="00B82E7A">
      <w:pPr>
        <w:pStyle w:val="text"/>
      </w:pPr>
      <w:r>
        <w:t>In our design, the AbstractFactory interface is the ClothesMatchingComponentFactory, and the ConcreteFactory classes are ClothesMatchingComponentFactoryMale, and ClothesMatchingComponentFactoryFemale. There are several AbstractProduct classes OccasionMatching, PairMatching, ColorMatching and the corresponding concrete Product classes are OccasionMatchingMale, OccasionMatchingFemale, PairMatchingMale, PairMatchingFemale, ColorMatchingDefault.</w:t>
      </w:r>
    </w:p>
    <w:p w:rsidR="00B82E7A" w:rsidRPr="006D5E66" w:rsidRDefault="00B82E7A" w:rsidP="00B82E7A">
      <w:pPr>
        <w:pStyle w:val="text"/>
      </w:pPr>
    </w:p>
    <w:p w:rsidR="00B82E7A" w:rsidRDefault="00B82E7A" w:rsidP="00B82E7A">
      <w:pPr>
        <w:pStyle w:val="Heading5"/>
      </w:pPr>
      <w:r>
        <w:t>3.2.5.2 Template Pattern</w:t>
      </w:r>
    </w:p>
    <w:p w:rsidR="00B82E7A" w:rsidRPr="005A1131" w:rsidRDefault="00B82E7A" w:rsidP="00B82E7A">
      <w:pPr>
        <w:pStyle w:val="text"/>
      </w:pPr>
      <w:r>
        <w:t xml:space="preserve">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 </w:t>
      </w:r>
      <w:r>
        <w:lastRenderedPageBreak/>
        <w:t>in the future. Besides, the algorithm lives in one place (ClothesMatching class), so it is easy for code change later on. ClothesMatching focuses on the algorithm and let subclasses such as ClothesMatchingMale and ClothesMatchingFemale redefine certain steps of that algorithm without changing the algorithm’s five-step structure.</w:t>
      </w:r>
    </w:p>
    <w:p w:rsidR="00B82E7A" w:rsidRDefault="00B82E7A" w:rsidP="00B82E7A">
      <w:pPr>
        <w:pStyle w:val="Heading5"/>
      </w:pPr>
      <w:r>
        <w:t>3.2.5.2 Other Design Patterns</w:t>
      </w:r>
    </w:p>
    <w:p w:rsidR="00B82E7A" w:rsidRPr="0092569D" w:rsidRDefault="00B82E7A" w:rsidP="00B82E7A">
      <w:pPr>
        <w:pStyle w:val="text"/>
      </w:pPr>
      <w:r>
        <w:t>Other design patterns applied in this app include strategy pattern, command pattern, etc. Some of these are inherited from Android architecture (e.g., AsyncTask for Command Pattern), while some are used to implement features in this app.</w:t>
      </w:r>
    </w:p>
    <w:p w:rsidR="00B82E7A" w:rsidRDefault="00B82E7A" w:rsidP="00B82E7A">
      <w:pPr>
        <w:pStyle w:val="text"/>
      </w:pPr>
    </w:p>
    <w:p w:rsidR="00B82E7A" w:rsidRPr="00AF1AF6" w:rsidRDefault="00B82E7A" w:rsidP="00B82E7A">
      <w:pPr>
        <w:pStyle w:val="Heading3"/>
      </w:pPr>
      <w:r w:rsidRPr="00AF1AF6">
        <w:t>3.3</w:t>
      </w:r>
      <w:r w:rsidRPr="00AF1AF6">
        <w:tab/>
        <w:t>Class diagrams</w:t>
      </w:r>
      <w:bookmarkEnd w:id="35"/>
    </w:p>
    <w:p w:rsidR="00B82E7A" w:rsidRDefault="00B82E7A" w:rsidP="00B82E7A">
      <w:pPr>
        <w:pStyle w:val="text"/>
      </w:pPr>
      <w:r>
        <w:t>Figure 3.6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82E7A" w:rsidRDefault="00B82E7A" w:rsidP="00B82E7A">
      <w:pPr>
        <w:pStyle w:val="text"/>
        <w:ind w:firstLine="0"/>
      </w:pPr>
      <w:r>
        <w:rPr>
          <w:noProof/>
          <w:lang w:eastAsia="zh-CN"/>
        </w:rPr>
        <w:lastRenderedPageBreak/>
        <w:drawing>
          <wp:inline distT="0" distB="0" distL="0" distR="0" wp14:anchorId="67FA154A" wp14:editId="000FAB94">
            <wp:extent cx="5443855" cy="41490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855" cy="4149090"/>
                    </a:xfrm>
                    <a:prstGeom prst="rect">
                      <a:avLst/>
                    </a:prstGeom>
                    <a:noFill/>
                    <a:ln>
                      <a:noFill/>
                    </a:ln>
                  </pic:spPr>
                </pic:pic>
              </a:graphicData>
            </a:graphic>
          </wp:inline>
        </w:drawing>
      </w:r>
    </w:p>
    <w:p w:rsidR="00B82E7A" w:rsidRDefault="00B82E7A" w:rsidP="00B82E7A">
      <w:pPr>
        <w:pStyle w:val="Heading8"/>
      </w:pPr>
      <w:bookmarkStart w:id="36" w:name="_Toc355221574"/>
      <w:r>
        <w:t>Figure 3.6:</w:t>
      </w:r>
      <w:r>
        <w:tab/>
        <w:t>ClosetStylist class diagram.</w:t>
      </w:r>
      <w:bookmarkEnd w:id="36"/>
    </w:p>
    <w:p w:rsidR="00B82E7A" w:rsidRDefault="00B82E7A" w:rsidP="00B82E7A">
      <w:pPr>
        <w:overflowPunct/>
        <w:autoSpaceDE/>
        <w:autoSpaceDN/>
        <w:adjustRightInd/>
        <w:textAlignment w:val="auto"/>
        <w:rPr>
          <w:b/>
          <w:sz w:val="28"/>
        </w:rPr>
      </w:pPr>
      <w:r>
        <w:br w:type="page"/>
      </w:r>
    </w:p>
    <w:p w:rsidR="00B82E7A" w:rsidRDefault="00B82E7A" w:rsidP="00B82E7A">
      <w:pPr>
        <w:pStyle w:val="Heading2"/>
      </w:pPr>
      <w:bookmarkStart w:id="37" w:name="_Toc354617444"/>
      <w:r>
        <w:lastRenderedPageBreak/>
        <w:t xml:space="preserve">Chapter </w:t>
      </w:r>
      <w:bookmarkEnd w:id="37"/>
      <w:r>
        <w:t>4 Results</w:t>
      </w:r>
    </w:p>
    <w:p w:rsidR="00B82E7A" w:rsidRPr="007A04D2" w:rsidRDefault="00B82E7A" w:rsidP="00B82E7A">
      <w:pPr>
        <w:pStyle w:val="text"/>
      </w:pPr>
      <w:r>
        <w:t xml:space="preserve">Closetstylist utilizes both off-the-shell technologies and our own proprietary service; therefore, it is critical that each one fulfills its part and works together smoothly to provide satisfying user experience. Besides, it is also important for the app to deliver accurate weather information, to give reasonable outfit suggestions, and to be responsive to users. </w:t>
      </w:r>
    </w:p>
    <w:p w:rsidR="00B82E7A" w:rsidRDefault="00B82E7A" w:rsidP="00B82E7A">
      <w:pPr>
        <w:pStyle w:val="Heading3"/>
      </w:pPr>
      <w:bookmarkStart w:id="38" w:name="_Toc354617445"/>
      <w:r>
        <w:t>4.1</w:t>
      </w:r>
      <w:r>
        <w:tab/>
      </w:r>
      <w:bookmarkEnd w:id="38"/>
      <w:r>
        <w:t>Outfit Of The Day Result</w:t>
      </w:r>
    </w:p>
    <w:p w:rsidR="00B82E7A" w:rsidRDefault="00B82E7A" w:rsidP="00B82E7A">
      <w:pPr>
        <w:pStyle w:val="text"/>
      </w:pPr>
      <w:r>
        <w:t xml:space="preserve">The five-step algorithm is considered the most important feature of the app. Therefore, many different trials were executed to alter the knobs of the five-step clothes matching service. We tried making the temperature filter dependent on both style and material, but the material turned out to be not an obvious indicator (as explained above, because we could layer up the clothing pieces). Upon realizing that the list of suggestions did not change much among Occasion options, we tried increasing the scale of Occasion matching. This change proved to be helpful as it made the algorithm produce the results as expected. </w:t>
      </w:r>
    </w:p>
    <w:p w:rsidR="00B82E7A" w:rsidRDefault="00B82E7A" w:rsidP="00B82E7A">
      <w:pPr>
        <w:pStyle w:val="text"/>
      </w:pPr>
      <w:r>
        <w:t xml:space="preserve">Although the app works fine 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t xml:space="preserve">At the moment, the suggestion list is not much difference between these 2 pairs of occasions: Formal and Semi_Formal, Day_Out and Night_Out. </w:t>
      </w:r>
    </w:p>
    <w:p w:rsidR="00B82E7A" w:rsidRDefault="00B82E7A" w:rsidP="00B82E7A">
      <w:pPr>
        <w:pStyle w:val="text"/>
        <w:numPr>
          <w:ilvl w:val="0"/>
          <w:numId w:val="18"/>
        </w:numPr>
      </w:pPr>
      <w:r>
        <w:lastRenderedPageBreak/>
        <w:t>When the weather is cold, the outer item is not changed drastically when traversing through the suggested outfit list.</w:t>
      </w:r>
    </w:p>
    <w:p w:rsidR="00B82E7A" w:rsidRDefault="00B82E7A" w:rsidP="00B82E7A">
      <w:pPr>
        <w:pStyle w:val="Heading3"/>
      </w:pPr>
      <w:bookmarkStart w:id="39" w:name="_Toc354617446"/>
      <w:r>
        <w:t>4.2</w:t>
      </w:r>
      <w:r>
        <w:tab/>
      </w:r>
      <w:bookmarkEnd w:id="39"/>
      <w:r>
        <w:t>Display Picture</w:t>
      </w:r>
    </w:p>
    <w:p w:rsidR="00B82E7A" w:rsidRDefault="00B82E7A" w:rsidP="00B82E7A">
      <w:pPr>
        <w:pStyle w:val="text"/>
      </w:pPr>
      <w:r>
        <w:t>Loading images of garments is critical for most of the features of this app. To display the pictures taken by the cell phones bears a lot of unanticipated problems. Android devices have a limitation of 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loaded in the app.</w:t>
      </w:r>
    </w:p>
    <w:p w:rsidR="00B82E7A" w:rsidRDefault="00B82E7A" w:rsidP="00B82E7A">
      <w:pPr>
        <w:pStyle w:val="text"/>
      </w:pPr>
      <w:r>
        <w:t>[DAN]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40" w:name="_Toc354617447"/>
      <w:r>
        <w:t>4.3</w:t>
      </w:r>
      <w:r>
        <w:tab/>
      </w:r>
      <w:bookmarkEnd w:id="40"/>
      <w:r>
        <w:t>Weather service and location service</w:t>
      </w:r>
    </w:p>
    <w:p w:rsidR="00B82E7A" w:rsidRDefault="00B82E7A" w:rsidP="00B82E7A">
      <w:pPr>
        <w:pStyle w:val="text"/>
      </w:pPr>
      <w:r>
        <w:t xml:space="preserve">The app uses the location service from geonames [Geo] to find the city and country based on current location, and then obtains the weather information from Open Weather Map service. </w:t>
      </w:r>
    </w:p>
    <w:p w:rsidR="00B82E7A" w:rsidRDefault="00B82E7A" w:rsidP="00B82E7A">
      <w:pPr>
        <w:pStyle w:val="text"/>
      </w:pPr>
      <w:r>
        <w:t xml:space="preserve">The result for location service provides the correct city and country, but the zip code is not quite exact. However, this result is acceptable for our app because we do not </w:t>
      </w:r>
      <w:r>
        <w:lastRenderedPageBreak/>
        <w:t>need exact location as other tracking app with the assumption that the weather within a city does not change significantly.</w:t>
      </w:r>
    </w:p>
    <w:p w:rsidR="00B82E7A" w:rsidRPr="002F2DF6" w:rsidRDefault="00B82E7A" w:rsidP="00B82E7A">
      <w:pPr>
        <w:pStyle w:val="text"/>
      </w:pPr>
      <w:r>
        <w:t>Regarding the weather, we compare with the weather.com information and it is within the -5 to +5 Fahrenheit range. This is acceptable because the granularity in our algorithm is bigger than this.</w:t>
      </w:r>
    </w:p>
    <w:p w:rsidR="00B82E7A" w:rsidRDefault="00B82E7A" w:rsidP="00B82E7A">
      <w:pPr>
        <w:pStyle w:val="Heading3"/>
      </w:pPr>
      <w:r>
        <w:t>4.4</w:t>
      </w:r>
      <w:r>
        <w:tab/>
        <w:t>Screenshots</w:t>
      </w:r>
    </w:p>
    <w:p w:rsidR="00B82E7A"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B82E7A" w:rsidP="00B82E7A">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lastRenderedPageBreak/>
              <w:drawing>
                <wp:inline distT="0" distB="0" distL="0" distR="0" wp14:anchorId="7CC9C577" wp14:editId="63A95C3E">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734493A8" wp14:editId="28E18BC5">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r w:rsidRPr="0060220C">
        <w:t xml:space="preserve">Figure </w:t>
      </w:r>
      <w:r>
        <w:t>4.1</w:t>
      </w:r>
      <w:r w:rsidRPr="0060220C">
        <w:t xml:space="preserve">: </w:t>
      </w:r>
      <w:r w:rsidRPr="0060220C">
        <w:tab/>
        <w:t xml:space="preserve">User login and registration </w:t>
      </w:r>
      <w:r>
        <w:t>screenshots</w:t>
      </w:r>
      <w:r w:rsidRPr="0060220C">
        <w:t>.</w:t>
      </w:r>
    </w:p>
    <w:p w:rsidR="00B82E7A" w:rsidRDefault="00B82E7A"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ClosetStylist prototype. In the register mockups, there is a user’s profile picture, which was intended to be used in the Outfit of the Day screen to give user a hearty feeling when they try </w:t>
      </w:r>
      <w:r>
        <w:lastRenderedPageBreak/>
        <w:t xml:space="preserve">different outfits. However, that screen already looked a little busy with too many items, and hence the profile picture was removed in the registration step. </w:t>
      </w:r>
    </w:p>
    <w:p w:rsidR="00B82E7A" w:rsidRDefault="00B82E7A" w:rsidP="00B82E7A">
      <w:pPr>
        <w:pStyle w:val="Heading4"/>
      </w:pPr>
      <w:r>
        <w:t>4.4.2</w:t>
      </w:r>
      <w:r>
        <w:tab/>
        <w:t>Main Screen and Side Menu</w:t>
      </w:r>
    </w:p>
    <w:p w:rsidR="00B82E7A" w:rsidRDefault="00B82E7A" w:rsidP="00B82E7A">
      <w:pPr>
        <w:pStyle w:val="text"/>
      </w:pPr>
      <w:r>
        <w:rPr>
          <w:noProof/>
          <w:lang w:eastAsia="zh-CN"/>
        </w:rPr>
        <w:drawing>
          <wp:inline distT="0" distB="0" distL="0" distR="0" wp14:anchorId="6FBBC214" wp14:editId="11117E57">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Pr>
          <w:noProof/>
          <w:lang w:eastAsia="zh-CN"/>
        </w:rPr>
        <w:drawing>
          <wp:inline distT="0" distB="0" distL="0" distR="0" wp14:anchorId="672899DB" wp14:editId="1BA366FD">
            <wp:extent cx="1804194" cy="320745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7699" cy="3213686"/>
                    </a:xfrm>
                    <a:prstGeom prst="rect">
                      <a:avLst/>
                    </a:prstGeom>
                  </pic:spPr>
                </pic:pic>
              </a:graphicData>
            </a:graphic>
          </wp:inline>
        </w:drawing>
      </w:r>
    </w:p>
    <w:p w:rsidR="00B82E7A" w:rsidRDefault="00B82E7A" w:rsidP="00B82E7A">
      <w:pPr>
        <w:pStyle w:val="Heading8"/>
      </w:pPr>
      <w:r>
        <w:t xml:space="preserve">Figure 4.2: </w:t>
      </w:r>
      <w:r>
        <w:tab/>
        <w:t>Main Screen and Side Menu screenshots.</w:t>
      </w:r>
    </w:p>
    <w:p w:rsidR="00B82E7A" w:rsidRDefault="00B82E7A" w:rsidP="00B82E7A">
      <w:pPr>
        <w:pStyle w:val="text"/>
      </w:pPr>
      <w:r>
        <w:t>The screenshots in Figure 4.2 look alike their mockups in Figure 2.10 and there was no change from the original design.</w:t>
      </w:r>
    </w:p>
    <w:p w:rsidR="00B82E7A" w:rsidRDefault="00B82E7A" w:rsidP="00B82E7A">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66B2B81F" wp14:editId="714E70A6">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9448604" wp14:editId="04D62F15">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r>
        <w:t xml:space="preserve">Figure 4.3: </w:t>
      </w:r>
      <w:r>
        <w:tab/>
        <w:t>My Closet and Add Item screenshots.</w:t>
      </w:r>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B82E7A" w:rsidP="00B82E7A">
      <w:pPr>
        <w:pStyle w:val="text"/>
      </w:pPr>
      <w:r>
        <w:rPr>
          <w:noProof/>
          <w:lang w:eastAsia="zh-CN"/>
        </w:rPr>
        <w:drawing>
          <wp:inline distT="0" distB="0" distL="0" distR="0" wp14:anchorId="27D8F420" wp14:editId="491A2BA4">
            <wp:extent cx="1810568" cy="32187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OfTheDay.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11192" cy="3219898"/>
                    </a:xfrm>
                    <a:prstGeom prst="rect">
                      <a:avLst/>
                    </a:prstGeom>
                  </pic:spPr>
                </pic:pic>
              </a:graphicData>
            </a:graphic>
          </wp:inline>
        </w:drawing>
      </w:r>
      <w:r>
        <w:t xml:space="preserve"> </w:t>
      </w:r>
      <w:r>
        <w:rPr>
          <w:noProof/>
          <w:lang w:eastAsia="zh-CN"/>
        </w:rPr>
        <w:drawing>
          <wp:inline distT="0" distB="0" distL="0" distR="0" wp14:anchorId="0C091F61" wp14:editId="550575D3">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r>
        <w:t xml:space="preserve">Figure 4.4: </w:t>
      </w:r>
      <w:r>
        <w:tab/>
        <w:t>Outfit of the Day and Laundry bag screenshots.</w:t>
      </w:r>
    </w:p>
    <w:p w:rsidR="00B82E7A" w:rsidRPr="00455F5D"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B82E7A" w:rsidRPr="00455F5D" w:rsidRDefault="00B82E7A" w:rsidP="00B82E7A">
      <w:pPr>
        <w:pStyle w:val="text"/>
      </w:pPr>
    </w:p>
    <w:p w:rsidR="00B82E7A" w:rsidRDefault="00B82E7A" w:rsidP="00B82E7A">
      <w:pPr>
        <w:pStyle w:val="Heading4"/>
      </w:pPr>
      <w:r>
        <w:lastRenderedPageBreak/>
        <w:t>4.4.5</w:t>
      </w:r>
      <w:r>
        <w:tab/>
        <w:t>Outfit History and Outfit Preview</w:t>
      </w:r>
    </w:p>
    <w:p w:rsidR="00B82E7A" w:rsidRDefault="00B82E7A" w:rsidP="00B82E7A">
      <w:pPr>
        <w:pStyle w:val="text"/>
      </w:pPr>
      <w:r>
        <w:rPr>
          <w:noProof/>
          <w:lang w:eastAsia="zh-CN"/>
        </w:rPr>
        <w:drawing>
          <wp:inline distT="0" distB="0" distL="0" distR="0" wp14:anchorId="4D85F239" wp14:editId="26AA54FE">
            <wp:extent cx="1807368" cy="3213100"/>
            <wp:effectExtent l="0" t="0" r="2540" b="635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History.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1629" cy="3220675"/>
                    </a:xfrm>
                    <a:prstGeom prst="rect">
                      <a:avLst/>
                    </a:prstGeom>
                  </pic:spPr>
                </pic:pic>
              </a:graphicData>
            </a:graphic>
          </wp:inline>
        </w:drawing>
      </w:r>
      <w:r>
        <w:t xml:space="preserve"> </w:t>
      </w:r>
      <w:r>
        <w:rPr>
          <w:noProof/>
          <w:lang w:eastAsia="zh-CN"/>
        </w:rPr>
        <w:drawing>
          <wp:inline distT="0" distB="0" distL="0" distR="0" wp14:anchorId="6F8B5768" wp14:editId="4FA52764">
            <wp:extent cx="1810940" cy="321945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Preview.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2512" cy="3222244"/>
                    </a:xfrm>
                    <a:prstGeom prst="rect">
                      <a:avLst/>
                    </a:prstGeom>
                  </pic:spPr>
                </pic:pic>
              </a:graphicData>
            </a:graphic>
          </wp:inline>
        </w:drawing>
      </w:r>
    </w:p>
    <w:p w:rsidR="00B82E7A" w:rsidRDefault="00B82E7A" w:rsidP="00B82E7A">
      <w:pPr>
        <w:pStyle w:val="Heading8"/>
      </w:pPr>
      <w:r>
        <w:t xml:space="preserve">Figure 4.5: </w:t>
      </w:r>
      <w:r>
        <w:tab/>
        <w:t>Outfit History and Outfit Preview screenshots.</w:t>
      </w:r>
    </w:p>
    <w:p w:rsidR="00B82E7A" w:rsidRPr="0082756A" w:rsidRDefault="00B82E7A" w:rsidP="00B82E7A">
      <w:pPr>
        <w:pStyle w:val="text"/>
      </w:pPr>
      <w:r>
        <w:t>Similar to the change in Figure 4.4, screenshots in Figures 4.5 had the hat, shoes, and user’s profile picture deleted.</w:t>
      </w:r>
    </w:p>
    <w:p w:rsidR="00B82E7A" w:rsidRDefault="00B82E7A" w:rsidP="00B82E7A">
      <w:pPr>
        <w:pStyle w:val="Heading3"/>
      </w:pPr>
      <w:bookmarkStart w:id="41" w:name="_Toc354617448"/>
      <w:r>
        <w:t>4.4</w:t>
      </w:r>
      <w:r>
        <w:tab/>
        <w:t>Costs and level of effort</w:t>
      </w:r>
      <w:bookmarkEnd w:id="41"/>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lastRenderedPageBreak/>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B82E7A">
      <w:pPr>
        <w:pStyle w:val="Heading7"/>
      </w:pPr>
      <w:bookmarkStart w:id="42" w:name="_Toc354617467"/>
      <w:r>
        <w:t>Table 4.1:</w:t>
      </w:r>
      <w:r>
        <w:tab/>
        <w:t>ClosetStylist development costs.</w:t>
      </w:r>
      <w:bookmarkEnd w:id="42"/>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971DF70" wp14:editId="2095D542">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B82E7A" w:rsidRDefault="00B82E7A" w:rsidP="00B82E7A">
      <w:pPr>
        <w:pStyle w:val="Heading8"/>
      </w:pPr>
      <w:bookmarkStart w:id="43" w:name="_Toc355221580"/>
      <w:r>
        <w:t>Figure 4.6:</w:t>
      </w:r>
      <w:r>
        <w:tab/>
        <w:t>Metrics with CodePro AnalytiX.</w:t>
      </w:r>
      <w:bookmarkEnd w:id="43"/>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2F230B56" wp14:editId="6E76AB38">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B82E7A" w:rsidRDefault="00B82E7A" w:rsidP="00B82E7A">
      <w:pPr>
        <w:pStyle w:val="Heading8"/>
      </w:pPr>
      <w:r>
        <w:t>Figure 4.7:</w:t>
      </w:r>
      <w:r>
        <w:tab/>
        <w:t>Foot print of Closet Stylist.</w:t>
      </w:r>
    </w:p>
    <w:p w:rsidR="00B82E7A" w:rsidRPr="004924BE" w:rsidRDefault="00B82E7A" w:rsidP="00B82E7A">
      <w:pPr>
        <w:pStyle w:val="text"/>
      </w:pPr>
    </w:p>
    <w:p w:rsidR="00B82E7A" w:rsidRDefault="00B82E7A" w:rsidP="00B82E7A">
      <w:pPr>
        <w:pStyle w:val="Heading3"/>
      </w:pPr>
      <w:bookmarkStart w:id="44" w:name="_Toc354617449"/>
      <w:r>
        <w:t>4.4</w:t>
      </w:r>
      <w:r>
        <w:tab/>
        <w:t>Lessons learned</w:t>
      </w:r>
      <w:bookmarkEnd w:id="44"/>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with similar problems. Stackoverflow and Android developer websites are my companions throughout the project. </w:t>
      </w:r>
    </w:p>
    <w:p w:rsidR="00B82E7A" w:rsidRDefault="00B82E7A" w:rsidP="00B82E7A">
      <w:pPr>
        <w:pStyle w:val="text"/>
      </w:pPr>
      <w:r>
        <w:lastRenderedPageBreak/>
        <w:t xml:space="preserve">Git is another new thing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 </w:t>
      </w:r>
    </w:p>
    <w:p w:rsidR="00B82E7A" w:rsidRDefault="00B82E7A" w:rsidP="00B82E7A">
      <w:pPr>
        <w:pStyle w:val="text"/>
      </w:pPr>
      <w:r>
        <w:t>Below are the most highlighted things to do and not to do that I collected after finishing the first prototype of ClosetStylist:</w:t>
      </w:r>
    </w:p>
    <w:p w:rsidR="00B82E7A" w:rsidRDefault="00B82E7A" w:rsidP="00B82E7A">
      <w:pPr>
        <w:pStyle w:val="text"/>
      </w:pPr>
      <w:r w:rsidRPr="00AB5892">
        <w:rPr>
          <w:b/>
        </w:rPr>
        <w:t>Do</w:t>
      </w:r>
      <w:r>
        <w:t>:</w:t>
      </w:r>
    </w:p>
    <w:p w:rsidR="00B82E7A" w:rsidRDefault="00B82E7A" w:rsidP="00B82E7A">
      <w:pPr>
        <w:pStyle w:val="text"/>
        <w:numPr>
          <w:ilvl w:val="0"/>
          <w:numId w:val="11"/>
        </w:numPr>
      </w:pPr>
      <w:r>
        <w:t>Design UI/UX carefully to avoid missing any features, especially missing features near the release. Hiring a professional designer to assist you is a great idea because there are many subtle front-end elements that back-end developers may consider trivial but could turn out to be quite significant to users.</w:t>
      </w:r>
    </w:p>
    <w:p w:rsidR="00B82E7A" w:rsidRDefault="00B82E7A" w:rsidP="00B82E7A">
      <w:pPr>
        <w:pStyle w:val="text"/>
        <w:numPr>
          <w:ilvl w:val="0"/>
          <w:numId w:val="11"/>
        </w:numPr>
      </w:pPr>
      <w:r>
        <w:t xml:space="preserve">Use Robotium to leverage test efforts. Although this tool has certain limitations, it is still a very powerful tool that can save you a lot of time and effort. </w:t>
      </w:r>
    </w:p>
    <w:p w:rsidR="00B82E7A" w:rsidRDefault="00B82E7A" w:rsidP="00B82E7A">
      <w:pPr>
        <w:pStyle w:val="text"/>
        <w:numPr>
          <w:ilvl w:val="0"/>
          <w:numId w:val="11"/>
        </w:numPr>
      </w:pPr>
      <w:r>
        <w:t>Put more effort into processing images taken from built-in camera or imported from a gallery. Taking pictures of clothes is not as easy as it may seem and it takes a lot of time even with a handy camera phone. A big challenge was to take appealing pictures of your clothes as displayed on branded clothing websites. Even taking brand new items with tags at home did not help as there was no good place to pose them, for example, hanging the clothes will make the sleeve look saggy because gravity pulls them down. We ended laying them on the floor and the couch to take picture, but then we need to be careful not to include the shadow in the picture. If we want to release this app, we must figure out a better way to tackle this issue.</w:t>
      </w:r>
    </w:p>
    <w:p w:rsidR="00B82E7A" w:rsidRDefault="00B82E7A" w:rsidP="00B82E7A">
      <w:pPr>
        <w:pStyle w:val="text"/>
        <w:ind w:left="1080" w:firstLine="0"/>
      </w:pPr>
    </w:p>
    <w:p w:rsidR="00B82E7A" w:rsidRDefault="00B82E7A" w:rsidP="00B82E7A">
      <w:pPr>
        <w:pStyle w:val="text"/>
        <w:ind w:left="1080" w:firstLine="0"/>
      </w:pPr>
    </w:p>
    <w:p w:rsidR="00B82E7A" w:rsidRDefault="00B82E7A" w:rsidP="00B82E7A">
      <w:pPr>
        <w:pStyle w:val="text"/>
        <w:ind w:left="720" w:firstLine="0"/>
      </w:pPr>
      <w:r w:rsidRPr="00AB5892">
        <w:rPr>
          <w:b/>
        </w:rPr>
        <w:t>Don’t</w:t>
      </w:r>
      <w:r>
        <w:t>:</w:t>
      </w:r>
    </w:p>
    <w:p w:rsidR="00B82E7A" w:rsidRDefault="00B82E7A" w:rsidP="00B82E7A">
      <w:pPr>
        <w:pStyle w:val="text"/>
        <w:numPr>
          <w:ilvl w:val="0"/>
          <w:numId w:val="11"/>
        </w:numPr>
      </w:pPr>
      <w:r>
        <w:t xml:space="preserve">Couple UI with the core. To some degree, Android architecture has provided a tight couple between UI and core. Attention needs to be paid to avoid this coupling as it will be catastrophic if any change in UI (which happens quite often) requires a change in backend code or vice versa. </w:t>
      </w:r>
    </w:p>
    <w:p w:rsidR="00B82E7A" w:rsidRDefault="00B82E7A" w:rsidP="00B82E7A">
      <w:pPr>
        <w:pStyle w:val="text"/>
        <w:numPr>
          <w:ilvl w:val="0"/>
          <w:numId w:val="11"/>
        </w:numPr>
      </w:pPr>
      <w:r>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Heading2"/>
      </w:pPr>
      <w:bookmarkStart w:id="45" w:name="_Toc354617450"/>
      <w:r>
        <w:t>Chapter 5  Conclusion</w:t>
      </w:r>
      <w:bookmarkEnd w:id="45"/>
    </w:p>
    <w:p w:rsidR="00B82E7A" w:rsidRDefault="00B82E7A" w:rsidP="00B82E7A">
      <w:pPr>
        <w:pStyle w:val="Heading3"/>
      </w:pPr>
      <w:bookmarkStart w:id="46" w:name="_Toc354617451"/>
      <w:r>
        <w:t>5.1</w:t>
      </w:r>
      <w:r>
        <w:tab/>
        <w:t>Summary</w:t>
      </w:r>
      <w:bookmarkEnd w:id="46"/>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off-the-shell technologies such as location service and weather service were integrated to work coherently with proprietary clothes matching service to deliver the following key features of the app: picking outfit programmatically based on weather and occasion options, viewing outfit history, organizing closet, and managing laundry.</w:t>
      </w:r>
    </w:p>
    <w:p w:rsidR="00B82E7A" w:rsidRDefault="00B82E7A" w:rsidP="00B82E7A">
      <w:pPr>
        <w:pStyle w:val="text"/>
      </w:pPr>
      <w:r>
        <w:t xml:space="preserve">With all that said, the app still leaves a lot to be desired. The image processing method needs to be enhanced to provide user with more edit capability than just cropping. Social media needs to be integrated more aggressively than just simply a login to Facebook such as letting friends vote on the outfits and sharing them. Items such as hat, bags, and shoes are part of a complete outfit and should be part of the recommendation. </w:t>
      </w:r>
    </w:p>
    <w:p w:rsidR="00B82E7A" w:rsidRDefault="00B82E7A" w:rsidP="00B82E7A">
      <w:pPr>
        <w:pStyle w:val="text"/>
      </w:pPr>
      <w:r>
        <w:t xml:space="preserve">In conclusion, the prototype of ClosetStylitst app has integrated well with multiple technologies to implement features that can help people get the most out of what </w:t>
      </w:r>
      <w:r>
        <w:lastRenderedPageBreak/>
        <w:t xml:space="preserve">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47" w:name="_Toc354617452"/>
      <w:r>
        <w:t>5.2</w:t>
      </w:r>
      <w:r>
        <w:tab/>
        <w:t>Related work</w:t>
      </w:r>
      <w:bookmarkEnd w:id="47"/>
    </w:p>
    <w:p w:rsidR="00B82E7A" w:rsidRDefault="00B82E7A" w:rsidP="00B82E7A">
      <w:pPr>
        <w:pStyle w:val="text"/>
      </w:pPr>
      <w:r>
        <w:t>There are many fashion apps available but not many of them offer all of the features of ClosetStylist. [5FADYC] lists five apps that can help to digitize our closets, and while all of them support iOS, only two of them support Android. The following section will review the most interesting ones of them and compare with supported features in ClosetStylist.</w:t>
      </w:r>
    </w:p>
    <w:p w:rsidR="00B82E7A" w:rsidRDefault="00B82E7A" w:rsidP="00B82E7A">
      <w:pPr>
        <w:pStyle w:val="Heading4"/>
      </w:pPr>
      <w:bookmarkStart w:id="48" w:name="_Toc354617453"/>
      <w:r>
        <w:t>5.2.1</w:t>
      </w:r>
      <w:r>
        <w:tab/>
      </w:r>
      <w:bookmarkEnd w:id="48"/>
      <w:r>
        <w:t>Stylebook and Stylebook Men</w:t>
      </w:r>
    </w:p>
    <w:p w:rsidR="00B82E7A" w:rsidRDefault="00B82E7A" w:rsidP="00B82E7A">
      <w:pPr>
        <w:pStyle w:val="text"/>
      </w:pPr>
      <w:r>
        <w:t>This is an iOS app and it has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49" w:name="_Toc354617454"/>
      <w:r>
        <w:t>5.2.2</w:t>
      </w:r>
      <w:r>
        <w:tab/>
      </w:r>
      <w:bookmarkEnd w:id="49"/>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lastRenderedPageBreak/>
        <w:t>Although this offers great experience in social network, it does not provide some fundamental features of ClosetStylist such as managing laundry bag or suggesting outfit to wear.</w:t>
      </w:r>
    </w:p>
    <w:p w:rsidR="00B82E7A" w:rsidRDefault="00B82E7A" w:rsidP="00B82E7A">
      <w:pPr>
        <w:pStyle w:val="Heading4"/>
      </w:pPr>
      <w:bookmarkStart w:id="50" w:name="_Toc354617455"/>
      <w:r>
        <w:t>5.2.3</w:t>
      </w:r>
      <w:r>
        <w:tab/>
      </w:r>
      <w:bookmarkEnd w:id="50"/>
      <w:r>
        <w:t>Netrobe</w:t>
      </w:r>
    </w:p>
    <w:p w:rsidR="00B82E7A" w:rsidRDefault="00B82E7A" w:rsidP="00B82E7A">
      <w:pPr>
        <w:pStyle w:val="text"/>
      </w:pPr>
      <w:r>
        <w:t>This app is only available in iOS. It offers quite appealing features includes managing clothes, and mixmatching outfits from the garments populated. The ClosetStylist features lacked in this app are laundry bag maintenance and outfit suggestion.</w:t>
      </w:r>
    </w:p>
    <w:p w:rsidR="00B82E7A" w:rsidRDefault="00B82E7A" w:rsidP="00B82E7A">
      <w:pPr>
        <w:pStyle w:val="Heading3"/>
      </w:pPr>
      <w:bookmarkStart w:id="51" w:name="_Toc354617456"/>
      <w:r>
        <w:t>5.3</w:t>
      </w:r>
      <w:r>
        <w:tab/>
        <w:t>Future work</w:t>
      </w:r>
      <w:bookmarkEnd w:id="51"/>
    </w:p>
    <w:p w:rsidR="00B82E7A" w:rsidRDefault="00B82E7A" w:rsidP="00B82E7A">
      <w:pPr>
        <w:pStyle w:val="text"/>
      </w:pPr>
      <w:r>
        <w:t xml:space="preserve">This ClosetStylist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52" w:name="_Toc354617458"/>
      <w:r>
        <w:t>5.3.1</w:t>
      </w:r>
      <w:r>
        <w:tab/>
        <w:t>Integration with social network</w:t>
      </w:r>
      <w:bookmarkEnd w:id="52"/>
      <w:r>
        <w:t>s such as Facebook</w:t>
      </w:r>
    </w:p>
    <w:p w:rsidR="00B82E7A" w:rsidRPr="0020440C" w:rsidRDefault="00B82E7A" w:rsidP="00B82E7A">
      <w:pPr>
        <w:pStyle w:val="text"/>
      </w:pPr>
      <w:r>
        <w:t>We were able to login to Facebook, did not have enough bandwidth 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53" w:name="_Toc354617457"/>
      <w:bookmarkStart w:id="54" w:name="_Toc354617459"/>
      <w:r>
        <w:lastRenderedPageBreak/>
        <w:t>5.3.2</w:t>
      </w:r>
      <w:r>
        <w:tab/>
      </w:r>
      <w:bookmarkEnd w:id="53"/>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54"/>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55" w:name="_Toc354617460"/>
      <w:r>
        <w:t>5.3.5</w:t>
      </w:r>
      <w:r>
        <w:tab/>
      </w:r>
      <w:bookmarkEnd w:id="55"/>
      <w:r>
        <w:t xml:space="preserve">Create app for iOS </w:t>
      </w:r>
    </w:p>
    <w:p w:rsidR="00B82E7A" w:rsidRPr="00B5237F" w:rsidRDefault="00B82E7A" w:rsidP="00B82E7A">
      <w:pPr>
        <w:pStyle w:val="text"/>
      </w:pPr>
      <w:r>
        <w:t>Although Android powers 70 percent of the mobile device, iOS is still a very big player in this area, especially in terms of money.  Implement an iOS version is a required step to make this app popular and bring in revenue.</w:t>
      </w:r>
    </w:p>
    <w:p w:rsidR="00B82E7A" w:rsidRPr="00F0100F" w:rsidRDefault="00B82E7A" w:rsidP="00B82E7A">
      <w:pPr>
        <w:pStyle w:val="text"/>
      </w:pPr>
    </w:p>
    <w:p w:rsidR="00B82E7A" w:rsidRDefault="00B82E7A" w:rsidP="00B82E7A">
      <w:pPr>
        <w:pStyle w:val="Heading2"/>
      </w:pPr>
      <w:bookmarkStart w:id="56" w:name="_Toc354617463"/>
      <w:r>
        <w:lastRenderedPageBreak/>
        <w:t>References</w:t>
      </w:r>
      <w:bookmarkEnd w:id="56"/>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Pr="00B82E7A" w:rsidRDefault="00B82E7A" w:rsidP="00B82E7A">
      <w:pPr>
        <w:pStyle w:val="reference"/>
      </w:pPr>
      <w:r>
        <w:t xml:space="preserve"> [5FADYC] </w:t>
      </w:r>
      <w:r w:rsidRPr="006C353D">
        <w:t>"5 Fashion Apps to Digitize Your Closet." Mashable. Mashable, 1 Jan. 2013. Web. 23 Oct. 2014. &lt;http://mashable.com/2012/07/13/closet-management-apps/&gt;.</w:t>
      </w:r>
    </w:p>
    <w:sectPr w:rsidR="00873538" w:rsidRPr="00B82E7A" w:rsidSect="003C5819">
      <w:footerReference w:type="default" r:id="rId73"/>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C4C" w:rsidRDefault="00083C4C">
      <w:r>
        <w:separator/>
      </w:r>
    </w:p>
  </w:endnote>
  <w:endnote w:type="continuationSeparator" w:id="0">
    <w:p w:rsidR="00083C4C" w:rsidRDefault="00083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32C97" w:rsidRDefault="00032C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CD2AFA">
      <w:rPr>
        <w:rStyle w:val="PageNumber"/>
        <w:noProof/>
      </w:rPr>
      <w:t>vi</w:t>
    </w:r>
    <w:r>
      <w:rPr>
        <w:rStyle w:val="PageNumber"/>
      </w:rPr>
      <w:fldChar w:fldCharType="end"/>
    </w:r>
  </w:p>
  <w:p w:rsidR="00032C97" w:rsidRDefault="00032C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CD2AFA">
      <w:rPr>
        <w:rStyle w:val="PageNumber"/>
        <w:noProof/>
      </w:rPr>
      <w:t>1</w:t>
    </w:r>
    <w:r>
      <w:rPr>
        <w:rStyle w:val="PageNumber"/>
      </w:rPr>
      <w:fldChar w:fldCharType="end"/>
    </w:r>
  </w:p>
  <w:p w:rsidR="00032C97" w:rsidRDefault="00032C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C4C" w:rsidRDefault="00083C4C">
      <w:r>
        <w:separator/>
      </w:r>
    </w:p>
  </w:footnote>
  <w:footnote w:type="continuationSeparator" w:id="0">
    <w:p w:rsidR="00083C4C" w:rsidRDefault="00083C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2C97" w:rsidRDefault="00032C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C3564"/>
    <w:multiLevelType w:val="hybridMultilevel"/>
    <w:tmpl w:val="DFC4F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3"/>
  </w:num>
  <w:num w:numId="5">
    <w:abstractNumId w:val="11"/>
  </w:num>
  <w:num w:numId="6">
    <w:abstractNumId w:val="2"/>
  </w:num>
  <w:num w:numId="7">
    <w:abstractNumId w:val="8"/>
  </w:num>
  <w:num w:numId="8">
    <w:abstractNumId w:val="15"/>
  </w:num>
  <w:num w:numId="9">
    <w:abstractNumId w:val="6"/>
  </w:num>
  <w:num w:numId="10">
    <w:abstractNumId w:val="17"/>
  </w:num>
  <w:num w:numId="11">
    <w:abstractNumId w:val="1"/>
  </w:num>
  <w:num w:numId="12">
    <w:abstractNumId w:val="5"/>
  </w:num>
  <w:num w:numId="13">
    <w:abstractNumId w:val="0"/>
  </w:num>
  <w:num w:numId="14">
    <w:abstractNumId w:val="13"/>
  </w:num>
  <w:num w:numId="15">
    <w:abstractNumId w:val="10"/>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1F09"/>
    <w:rsid w:val="0001368F"/>
    <w:rsid w:val="00015B71"/>
    <w:rsid w:val="000176D2"/>
    <w:rsid w:val="000201F0"/>
    <w:rsid w:val="00020AA2"/>
    <w:rsid w:val="00021748"/>
    <w:rsid w:val="00023B39"/>
    <w:rsid w:val="00025445"/>
    <w:rsid w:val="00025FC0"/>
    <w:rsid w:val="00026751"/>
    <w:rsid w:val="00026A6A"/>
    <w:rsid w:val="00031292"/>
    <w:rsid w:val="000329EA"/>
    <w:rsid w:val="00032C97"/>
    <w:rsid w:val="0003372A"/>
    <w:rsid w:val="00036565"/>
    <w:rsid w:val="00040F5E"/>
    <w:rsid w:val="00041918"/>
    <w:rsid w:val="00044598"/>
    <w:rsid w:val="0004465A"/>
    <w:rsid w:val="00045487"/>
    <w:rsid w:val="00046520"/>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3C4C"/>
    <w:rsid w:val="00084E59"/>
    <w:rsid w:val="00091D6D"/>
    <w:rsid w:val="00094271"/>
    <w:rsid w:val="00096C5B"/>
    <w:rsid w:val="000A1BA2"/>
    <w:rsid w:val="000A1E7F"/>
    <w:rsid w:val="000A2A6E"/>
    <w:rsid w:val="000A5EDF"/>
    <w:rsid w:val="000B3E5D"/>
    <w:rsid w:val="000B492C"/>
    <w:rsid w:val="000B7D60"/>
    <w:rsid w:val="000B7EFF"/>
    <w:rsid w:val="000C2FA3"/>
    <w:rsid w:val="000C3456"/>
    <w:rsid w:val="000C5065"/>
    <w:rsid w:val="000C5C4C"/>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0323"/>
    <w:rsid w:val="001310BB"/>
    <w:rsid w:val="00134856"/>
    <w:rsid w:val="00134E0D"/>
    <w:rsid w:val="00135B6E"/>
    <w:rsid w:val="00135E38"/>
    <w:rsid w:val="00140932"/>
    <w:rsid w:val="00142CAB"/>
    <w:rsid w:val="00143567"/>
    <w:rsid w:val="00144BAC"/>
    <w:rsid w:val="001472A9"/>
    <w:rsid w:val="00151D10"/>
    <w:rsid w:val="001527AF"/>
    <w:rsid w:val="00152DC1"/>
    <w:rsid w:val="001570E9"/>
    <w:rsid w:val="0016096E"/>
    <w:rsid w:val="00161602"/>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33B2"/>
    <w:rsid w:val="00195DDA"/>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D2C13"/>
    <w:rsid w:val="001D560A"/>
    <w:rsid w:val="001D5FDC"/>
    <w:rsid w:val="001D679B"/>
    <w:rsid w:val="001D7997"/>
    <w:rsid w:val="001D7AD6"/>
    <w:rsid w:val="001E1AB3"/>
    <w:rsid w:val="001E2B4E"/>
    <w:rsid w:val="001E2D22"/>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10FFE"/>
    <w:rsid w:val="00213A1E"/>
    <w:rsid w:val="002159FD"/>
    <w:rsid w:val="0021617E"/>
    <w:rsid w:val="00216D8E"/>
    <w:rsid w:val="002176DC"/>
    <w:rsid w:val="00220237"/>
    <w:rsid w:val="002203BB"/>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7793C"/>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E2E"/>
    <w:rsid w:val="002A7F01"/>
    <w:rsid w:val="002B0045"/>
    <w:rsid w:val="002B1346"/>
    <w:rsid w:val="002B367A"/>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5F"/>
    <w:rsid w:val="00301C86"/>
    <w:rsid w:val="00302A00"/>
    <w:rsid w:val="0030586C"/>
    <w:rsid w:val="00305891"/>
    <w:rsid w:val="0030632D"/>
    <w:rsid w:val="00307C23"/>
    <w:rsid w:val="0031050F"/>
    <w:rsid w:val="00311ADE"/>
    <w:rsid w:val="003132DC"/>
    <w:rsid w:val="0031356D"/>
    <w:rsid w:val="00315674"/>
    <w:rsid w:val="003200E4"/>
    <w:rsid w:val="003201BF"/>
    <w:rsid w:val="003215C3"/>
    <w:rsid w:val="00322048"/>
    <w:rsid w:val="00322E12"/>
    <w:rsid w:val="003246F0"/>
    <w:rsid w:val="003261DD"/>
    <w:rsid w:val="003306AB"/>
    <w:rsid w:val="003321BD"/>
    <w:rsid w:val="00333A76"/>
    <w:rsid w:val="003369E9"/>
    <w:rsid w:val="003378D9"/>
    <w:rsid w:val="00341286"/>
    <w:rsid w:val="00343CEC"/>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B1CE3"/>
    <w:rsid w:val="003C154C"/>
    <w:rsid w:val="003C27FD"/>
    <w:rsid w:val="003C3C7D"/>
    <w:rsid w:val="003C5819"/>
    <w:rsid w:val="003C5843"/>
    <w:rsid w:val="003C6AD4"/>
    <w:rsid w:val="003C6B8F"/>
    <w:rsid w:val="003D0B6B"/>
    <w:rsid w:val="003D0BCC"/>
    <w:rsid w:val="003D1B42"/>
    <w:rsid w:val="003D5218"/>
    <w:rsid w:val="003D5B6F"/>
    <w:rsid w:val="003D6D64"/>
    <w:rsid w:val="003D7025"/>
    <w:rsid w:val="003D7592"/>
    <w:rsid w:val="003D7BB1"/>
    <w:rsid w:val="003E0A81"/>
    <w:rsid w:val="003E25BC"/>
    <w:rsid w:val="003E4274"/>
    <w:rsid w:val="003E47F3"/>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63BA"/>
    <w:rsid w:val="00446460"/>
    <w:rsid w:val="00447A18"/>
    <w:rsid w:val="00447AFF"/>
    <w:rsid w:val="00451796"/>
    <w:rsid w:val="0045402F"/>
    <w:rsid w:val="00454252"/>
    <w:rsid w:val="00455F5D"/>
    <w:rsid w:val="004603DB"/>
    <w:rsid w:val="00460D16"/>
    <w:rsid w:val="0046184C"/>
    <w:rsid w:val="004626EE"/>
    <w:rsid w:val="00464AB0"/>
    <w:rsid w:val="00467ABC"/>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6EDB"/>
    <w:rsid w:val="004E76E0"/>
    <w:rsid w:val="004E7A39"/>
    <w:rsid w:val="004F0A67"/>
    <w:rsid w:val="004F50FA"/>
    <w:rsid w:val="004F5A84"/>
    <w:rsid w:val="005006E9"/>
    <w:rsid w:val="00500C11"/>
    <w:rsid w:val="00502063"/>
    <w:rsid w:val="005051C0"/>
    <w:rsid w:val="005105A6"/>
    <w:rsid w:val="00511C4A"/>
    <w:rsid w:val="00512332"/>
    <w:rsid w:val="0051279B"/>
    <w:rsid w:val="005135E2"/>
    <w:rsid w:val="00513AD9"/>
    <w:rsid w:val="00516FEE"/>
    <w:rsid w:val="00521239"/>
    <w:rsid w:val="005217E0"/>
    <w:rsid w:val="0052299E"/>
    <w:rsid w:val="00524648"/>
    <w:rsid w:val="00526666"/>
    <w:rsid w:val="00526808"/>
    <w:rsid w:val="00526889"/>
    <w:rsid w:val="005323E5"/>
    <w:rsid w:val="00534953"/>
    <w:rsid w:val="00537479"/>
    <w:rsid w:val="0054084E"/>
    <w:rsid w:val="00542547"/>
    <w:rsid w:val="00543858"/>
    <w:rsid w:val="0054443E"/>
    <w:rsid w:val="00545243"/>
    <w:rsid w:val="00547E52"/>
    <w:rsid w:val="00551C9B"/>
    <w:rsid w:val="00554226"/>
    <w:rsid w:val="00554B01"/>
    <w:rsid w:val="00557E47"/>
    <w:rsid w:val="005611C5"/>
    <w:rsid w:val="00561A29"/>
    <w:rsid w:val="00562473"/>
    <w:rsid w:val="00563300"/>
    <w:rsid w:val="00564358"/>
    <w:rsid w:val="00564F3B"/>
    <w:rsid w:val="00566CEA"/>
    <w:rsid w:val="0056798B"/>
    <w:rsid w:val="00570EAF"/>
    <w:rsid w:val="00572518"/>
    <w:rsid w:val="0057315F"/>
    <w:rsid w:val="00573F7B"/>
    <w:rsid w:val="00576B88"/>
    <w:rsid w:val="00576C91"/>
    <w:rsid w:val="00580C99"/>
    <w:rsid w:val="0058173A"/>
    <w:rsid w:val="00586014"/>
    <w:rsid w:val="005860C4"/>
    <w:rsid w:val="0059124A"/>
    <w:rsid w:val="005923EE"/>
    <w:rsid w:val="005958ED"/>
    <w:rsid w:val="005971B7"/>
    <w:rsid w:val="005A0916"/>
    <w:rsid w:val="005A0F5B"/>
    <w:rsid w:val="005A1131"/>
    <w:rsid w:val="005A2BC0"/>
    <w:rsid w:val="005A487A"/>
    <w:rsid w:val="005A5009"/>
    <w:rsid w:val="005A608D"/>
    <w:rsid w:val="005A6D68"/>
    <w:rsid w:val="005A751D"/>
    <w:rsid w:val="005B114F"/>
    <w:rsid w:val="005B24A2"/>
    <w:rsid w:val="005B3D41"/>
    <w:rsid w:val="005B4144"/>
    <w:rsid w:val="005B4E12"/>
    <w:rsid w:val="005C0BD5"/>
    <w:rsid w:val="005C488C"/>
    <w:rsid w:val="005C685D"/>
    <w:rsid w:val="005C6B29"/>
    <w:rsid w:val="005D0918"/>
    <w:rsid w:val="005D4C90"/>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1FB3"/>
    <w:rsid w:val="00612B32"/>
    <w:rsid w:val="0061374D"/>
    <w:rsid w:val="00613EB3"/>
    <w:rsid w:val="006144CA"/>
    <w:rsid w:val="006146AC"/>
    <w:rsid w:val="006232BF"/>
    <w:rsid w:val="006255B3"/>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5E62"/>
    <w:rsid w:val="00666A8F"/>
    <w:rsid w:val="00666C93"/>
    <w:rsid w:val="00667C5F"/>
    <w:rsid w:val="006723A4"/>
    <w:rsid w:val="006757BB"/>
    <w:rsid w:val="00675FCD"/>
    <w:rsid w:val="00677818"/>
    <w:rsid w:val="006803F1"/>
    <w:rsid w:val="00680C51"/>
    <w:rsid w:val="00682451"/>
    <w:rsid w:val="006843A8"/>
    <w:rsid w:val="006843D3"/>
    <w:rsid w:val="00684D65"/>
    <w:rsid w:val="00684FA8"/>
    <w:rsid w:val="006861D2"/>
    <w:rsid w:val="0069042B"/>
    <w:rsid w:val="00691A5D"/>
    <w:rsid w:val="00692461"/>
    <w:rsid w:val="00692BB4"/>
    <w:rsid w:val="00694B42"/>
    <w:rsid w:val="00695519"/>
    <w:rsid w:val="00695896"/>
    <w:rsid w:val="006965A5"/>
    <w:rsid w:val="006A039A"/>
    <w:rsid w:val="006A0FC6"/>
    <w:rsid w:val="006A3583"/>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8F4"/>
    <w:rsid w:val="006D5E66"/>
    <w:rsid w:val="006E0BC2"/>
    <w:rsid w:val="006E1B9A"/>
    <w:rsid w:val="006E1FF7"/>
    <w:rsid w:val="006E261D"/>
    <w:rsid w:val="006E29EA"/>
    <w:rsid w:val="006E2DCD"/>
    <w:rsid w:val="006F06F2"/>
    <w:rsid w:val="006F51AE"/>
    <w:rsid w:val="006F583A"/>
    <w:rsid w:val="00701517"/>
    <w:rsid w:val="00701839"/>
    <w:rsid w:val="007072DB"/>
    <w:rsid w:val="00710C96"/>
    <w:rsid w:val="00713BB3"/>
    <w:rsid w:val="00714C7C"/>
    <w:rsid w:val="00715482"/>
    <w:rsid w:val="007158E4"/>
    <w:rsid w:val="00716BF6"/>
    <w:rsid w:val="00721D07"/>
    <w:rsid w:val="0072217A"/>
    <w:rsid w:val="00723345"/>
    <w:rsid w:val="0072410D"/>
    <w:rsid w:val="00724C24"/>
    <w:rsid w:val="00725657"/>
    <w:rsid w:val="00725DEB"/>
    <w:rsid w:val="007267E7"/>
    <w:rsid w:val="0073310A"/>
    <w:rsid w:val="00733492"/>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145"/>
    <w:rsid w:val="007B499E"/>
    <w:rsid w:val="007B55C8"/>
    <w:rsid w:val="007B5C72"/>
    <w:rsid w:val="007B77A1"/>
    <w:rsid w:val="007C1BD5"/>
    <w:rsid w:val="007C2E88"/>
    <w:rsid w:val="007C3994"/>
    <w:rsid w:val="007C477D"/>
    <w:rsid w:val="007C50BC"/>
    <w:rsid w:val="007C6580"/>
    <w:rsid w:val="007D0471"/>
    <w:rsid w:val="007D2DB9"/>
    <w:rsid w:val="007D3F52"/>
    <w:rsid w:val="007D7096"/>
    <w:rsid w:val="007E4F8E"/>
    <w:rsid w:val="007E5503"/>
    <w:rsid w:val="007F1E17"/>
    <w:rsid w:val="007F3BA7"/>
    <w:rsid w:val="007F3BC0"/>
    <w:rsid w:val="007F469F"/>
    <w:rsid w:val="007F51C8"/>
    <w:rsid w:val="007F5A65"/>
    <w:rsid w:val="007F750B"/>
    <w:rsid w:val="008013F3"/>
    <w:rsid w:val="00802FD9"/>
    <w:rsid w:val="00805862"/>
    <w:rsid w:val="0080665B"/>
    <w:rsid w:val="008105AC"/>
    <w:rsid w:val="00811A82"/>
    <w:rsid w:val="008142CF"/>
    <w:rsid w:val="00815E3C"/>
    <w:rsid w:val="00817143"/>
    <w:rsid w:val="00820ABB"/>
    <w:rsid w:val="00821634"/>
    <w:rsid w:val="00823AE7"/>
    <w:rsid w:val="008261ED"/>
    <w:rsid w:val="008270FD"/>
    <w:rsid w:val="0082756A"/>
    <w:rsid w:val="00830CE4"/>
    <w:rsid w:val="0083210B"/>
    <w:rsid w:val="008336DF"/>
    <w:rsid w:val="00833B07"/>
    <w:rsid w:val="0083450F"/>
    <w:rsid w:val="0083515F"/>
    <w:rsid w:val="008403C3"/>
    <w:rsid w:val="00841EDC"/>
    <w:rsid w:val="00841EE5"/>
    <w:rsid w:val="008453E2"/>
    <w:rsid w:val="00846890"/>
    <w:rsid w:val="00847441"/>
    <w:rsid w:val="00851A3F"/>
    <w:rsid w:val="008529BC"/>
    <w:rsid w:val="00853BBA"/>
    <w:rsid w:val="00853FD3"/>
    <w:rsid w:val="00855775"/>
    <w:rsid w:val="008573A7"/>
    <w:rsid w:val="008600F5"/>
    <w:rsid w:val="008622B8"/>
    <w:rsid w:val="00862310"/>
    <w:rsid w:val="00863908"/>
    <w:rsid w:val="00865226"/>
    <w:rsid w:val="00870727"/>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3153"/>
    <w:rsid w:val="008A36EE"/>
    <w:rsid w:val="008A3E79"/>
    <w:rsid w:val="008A61B0"/>
    <w:rsid w:val="008B09F0"/>
    <w:rsid w:val="008B4705"/>
    <w:rsid w:val="008B4B85"/>
    <w:rsid w:val="008B63C1"/>
    <w:rsid w:val="008B6AA5"/>
    <w:rsid w:val="008B6E6F"/>
    <w:rsid w:val="008C1141"/>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1A59"/>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397B"/>
    <w:rsid w:val="00935B65"/>
    <w:rsid w:val="00935C1A"/>
    <w:rsid w:val="00940C98"/>
    <w:rsid w:val="00940D48"/>
    <w:rsid w:val="009416A3"/>
    <w:rsid w:val="00946A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75B04"/>
    <w:rsid w:val="00975C6F"/>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0641"/>
    <w:rsid w:val="00A23E74"/>
    <w:rsid w:val="00A24BE6"/>
    <w:rsid w:val="00A25421"/>
    <w:rsid w:val="00A25EF9"/>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2860"/>
    <w:rsid w:val="00A62F5E"/>
    <w:rsid w:val="00A652B0"/>
    <w:rsid w:val="00A65710"/>
    <w:rsid w:val="00A66865"/>
    <w:rsid w:val="00A707E7"/>
    <w:rsid w:val="00A716B8"/>
    <w:rsid w:val="00A719BD"/>
    <w:rsid w:val="00A728F9"/>
    <w:rsid w:val="00A75D74"/>
    <w:rsid w:val="00A801C8"/>
    <w:rsid w:val="00A82A5B"/>
    <w:rsid w:val="00A835B3"/>
    <w:rsid w:val="00A86D8F"/>
    <w:rsid w:val="00A91CF3"/>
    <w:rsid w:val="00A95939"/>
    <w:rsid w:val="00A96A0A"/>
    <w:rsid w:val="00A97373"/>
    <w:rsid w:val="00AA1245"/>
    <w:rsid w:val="00AA468C"/>
    <w:rsid w:val="00AB1B52"/>
    <w:rsid w:val="00AB2AA4"/>
    <w:rsid w:val="00AB3333"/>
    <w:rsid w:val="00AB5892"/>
    <w:rsid w:val="00AB7FAE"/>
    <w:rsid w:val="00AC02A3"/>
    <w:rsid w:val="00AC336B"/>
    <w:rsid w:val="00AC350C"/>
    <w:rsid w:val="00AC4954"/>
    <w:rsid w:val="00AC49A7"/>
    <w:rsid w:val="00AC5775"/>
    <w:rsid w:val="00AC59D5"/>
    <w:rsid w:val="00AC61C7"/>
    <w:rsid w:val="00AC73F1"/>
    <w:rsid w:val="00AD0EB1"/>
    <w:rsid w:val="00AD171D"/>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07503"/>
    <w:rsid w:val="00B10ADA"/>
    <w:rsid w:val="00B124A8"/>
    <w:rsid w:val="00B13E9E"/>
    <w:rsid w:val="00B14255"/>
    <w:rsid w:val="00B1495D"/>
    <w:rsid w:val="00B14A1A"/>
    <w:rsid w:val="00B15276"/>
    <w:rsid w:val="00B24743"/>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3120"/>
    <w:rsid w:val="00B4408C"/>
    <w:rsid w:val="00B448AF"/>
    <w:rsid w:val="00B44918"/>
    <w:rsid w:val="00B455A5"/>
    <w:rsid w:val="00B4594D"/>
    <w:rsid w:val="00B50EFC"/>
    <w:rsid w:val="00B5237F"/>
    <w:rsid w:val="00B55071"/>
    <w:rsid w:val="00B55C23"/>
    <w:rsid w:val="00B6280A"/>
    <w:rsid w:val="00B63FF1"/>
    <w:rsid w:val="00B645C8"/>
    <w:rsid w:val="00B66E56"/>
    <w:rsid w:val="00B71FA0"/>
    <w:rsid w:val="00B7407A"/>
    <w:rsid w:val="00B7419D"/>
    <w:rsid w:val="00B75309"/>
    <w:rsid w:val="00B8040A"/>
    <w:rsid w:val="00B82E7A"/>
    <w:rsid w:val="00B834BF"/>
    <w:rsid w:val="00B8545E"/>
    <w:rsid w:val="00B8625C"/>
    <w:rsid w:val="00B97626"/>
    <w:rsid w:val="00BA13A7"/>
    <w:rsid w:val="00BA2140"/>
    <w:rsid w:val="00BA46C3"/>
    <w:rsid w:val="00BA585D"/>
    <w:rsid w:val="00BA5880"/>
    <w:rsid w:val="00BA623B"/>
    <w:rsid w:val="00BA686E"/>
    <w:rsid w:val="00BB45CB"/>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B30"/>
    <w:rsid w:val="00C02D72"/>
    <w:rsid w:val="00C04925"/>
    <w:rsid w:val="00C05589"/>
    <w:rsid w:val="00C05CBF"/>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57C0"/>
    <w:rsid w:val="00C36411"/>
    <w:rsid w:val="00C36A95"/>
    <w:rsid w:val="00C4391E"/>
    <w:rsid w:val="00C44849"/>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7628"/>
    <w:rsid w:val="00C81662"/>
    <w:rsid w:val="00C81AB3"/>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2AFA"/>
    <w:rsid w:val="00CD4D25"/>
    <w:rsid w:val="00CD711C"/>
    <w:rsid w:val="00CE08E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35F5F"/>
    <w:rsid w:val="00D40B90"/>
    <w:rsid w:val="00D41212"/>
    <w:rsid w:val="00D43A2D"/>
    <w:rsid w:val="00D4526C"/>
    <w:rsid w:val="00D46C41"/>
    <w:rsid w:val="00D46F6F"/>
    <w:rsid w:val="00D50189"/>
    <w:rsid w:val="00D502BA"/>
    <w:rsid w:val="00D50A61"/>
    <w:rsid w:val="00D51E37"/>
    <w:rsid w:val="00D522FD"/>
    <w:rsid w:val="00D5365D"/>
    <w:rsid w:val="00D53C31"/>
    <w:rsid w:val="00D550C2"/>
    <w:rsid w:val="00D56519"/>
    <w:rsid w:val="00D56839"/>
    <w:rsid w:val="00D57043"/>
    <w:rsid w:val="00D572F9"/>
    <w:rsid w:val="00D61453"/>
    <w:rsid w:val="00D6180A"/>
    <w:rsid w:val="00D6228E"/>
    <w:rsid w:val="00D63D2B"/>
    <w:rsid w:val="00D70075"/>
    <w:rsid w:val="00D73192"/>
    <w:rsid w:val="00D746B0"/>
    <w:rsid w:val="00D77872"/>
    <w:rsid w:val="00D801B1"/>
    <w:rsid w:val="00D80826"/>
    <w:rsid w:val="00D83E8C"/>
    <w:rsid w:val="00D874B0"/>
    <w:rsid w:val="00D91D4E"/>
    <w:rsid w:val="00D922B2"/>
    <w:rsid w:val="00D922D0"/>
    <w:rsid w:val="00D943AD"/>
    <w:rsid w:val="00D97799"/>
    <w:rsid w:val="00DA039D"/>
    <w:rsid w:val="00DA23BF"/>
    <w:rsid w:val="00DA3F99"/>
    <w:rsid w:val="00DA7B1C"/>
    <w:rsid w:val="00DB040B"/>
    <w:rsid w:val="00DB0AC7"/>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4877"/>
    <w:rsid w:val="00E07155"/>
    <w:rsid w:val="00E075D5"/>
    <w:rsid w:val="00E16DDA"/>
    <w:rsid w:val="00E20D92"/>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41B8"/>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0B8"/>
    <w:rsid w:val="00F1412C"/>
    <w:rsid w:val="00F1610F"/>
    <w:rsid w:val="00F178D1"/>
    <w:rsid w:val="00F17CFA"/>
    <w:rsid w:val="00F20157"/>
    <w:rsid w:val="00F206A5"/>
    <w:rsid w:val="00F21BC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B031B"/>
    <w:rsid w:val="00FB423B"/>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emf"/><Relationship Id="rId50" Type="http://schemas.openxmlformats.org/officeDocument/2006/relationships/oleObject" Target="embeddings/oleObject11.bin"/><Relationship Id="rId55" Type="http://schemas.openxmlformats.org/officeDocument/2006/relationships/image" Target="media/image26.emf"/><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5.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oleObject" Target="embeddings/oleObject14.bin"/><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image" Target="media/image36.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3.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B1353-5A6D-40EF-9031-9D43631D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19995</TotalTime>
  <Pages>69</Pages>
  <Words>9273</Words>
  <Characters>46799</Characters>
  <Application>Microsoft Office Word</Application>
  <DocSecurity>0</DocSecurity>
  <Lines>1822</Lines>
  <Paragraphs>1191</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203</cp:revision>
  <cp:lastPrinted>2013-05-02T06:30:00Z</cp:lastPrinted>
  <dcterms:created xsi:type="dcterms:W3CDTF">2014-09-11T02:52:00Z</dcterms:created>
  <dcterms:modified xsi:type="dcterms:W3CDTF">2014-10-24T02:46:00Z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