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Anh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r>
        <w:t>ClosetStylist - an Android app for digitizing closets and programmatically</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r w:rsidR="00B05FB0">
        <w:lastRenderedPageBreak/>
        <w:t>ClosetStylist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Anh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r w:rsidR="00CD2AFA">
        <w:lastRenderedPageBreak/>
        <w:t>ClosetStylist</w:t>
      </w:r>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 xml:space="preserve"> consulting</w:t>
      </w:r>
      <w:r w:rsidR="00684B6B">
        <w:t xml:space="preserve"> </w:t>
      </w:r>
      <w:r w:rsidR="002F4B2D">
        <w:t xml:space="preserve">on </w:t>
      </w:r>
      <w:r w:rsidR="00457BE6">
        <w:t>what to wear</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t xml:space="preserve"> combining with  </w:t>
      </w:r>
      <w:r w:rsidR="000C67B3">
        <w:t xml:space="preserve">our own </w:t>
      </w:r>
      <w:r>
        <w:t xml:space="preserve">clothes matching algorithm to recommend the most suitable outfit to users. In addition to the main features, ClosetStylist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 xml:space="preserve">handpick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and the result of the first prototype of ClosetStylist in this report.</w:t>
      </w:r>
    </w:p>
    <w:p w:rsidR="00B82E7A" w:rsidRDefault="00B82E7A" w:rsidP="00B82E7A">
      <w:pPr>
        <w:pStyle w:val="text"/>
      </w:pPr>
    </w:p>
    <w:p w:rsidR="00B82E7A" w:rsidRDefault="00B82E7A" w:rsidP="00B82E7A">
      <w:pPr>
        <w:pStyle w:val="Heading2"/>
      </w:pPr>
      <w:r>
        <w:br w:type="page"/>
      </w:r>
      <w:bookmarkStart w:id="0" w:name="_Toc271112376"/>
      <w:bookmarkStart w:id="1" w:name="_Toc354617408"/>
      <w:r>
        <w:lastRenderedPageBreak/>
        <w:t xml:space="preserve"> </w:t>
      </w:r>
    </w:p>
    <w:bookmarkEnd w:id="0"/>
    <w:bookmarkEnd w:id="1"/>
    <w:p w:rsidR="00B82E7A" w:rsidRDefault="00B82E7A" w:rsidP="00B82E7A">
      <w:pPr>
        <w:pStyle w:val="Heading2"/>
      </w:pPr>
      <w:r>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2" w:name="_Toc354617409"/>
      <w:r>
        <w:lastRenderedPageBreak/>
        <w:t>Chapter 1  Introduction</w:t>
      </w:r>
      <w:bookmarkEnd w:id="2"/>
    </w:p>
    <w:p w:rsidR="00B82E7A" w:rsidRDefault="00B82E7A" w:rsidP="00B82E7A">
      <w:pPr>
        <w:pStyle w:val="Heading3"/>
        <w:numPr>
          <w:ilvl w:val="1"/>
          <w:numId w:val="1"/>
        </w:numPr>
      </w:pPr>
      <w:bookmarkStart w:id="3" w:name="_Toc354617410"/>
      <w:r>
        <w:t>Motivation</w:t>
      </w:r>
      <w:bookmarkEnd w:id="3"/>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 majority of people.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B82E7A" w:rsidRDefault="00221D69" w:rsidP="00B82E7A">
      <w:pPr>
        <w:pStyle w:val="text"/>
      </w:pPr>
      <w:r>
        <w:t xml:space="preserve">An average person spends hundreds </w:t>
      </w:r>
      <w:r w:rsidR="00B82E7A">
        <w:t xml:space="preserve">of dollars every year on new clothes, but they </w:t>
      </w:r>
      <w:r w:rsidR="00F24967">
        <w:t xml:space="preserve">often </w:t>
      </w:r>
      <w:r w:rsidR="00B82E7A">
        <w:t>end up getting lost in our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Another often asked question is how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2D68DE" w:rsidRDefault="002D68DE" w:rsidP="00B82E7A">
      <w:pPr>
        <w:pStyle w:val="text"/>
      </w:pPr>
    </w:p>
    <w:p w:rsidR="00B82E7A" w:rsidRDefault="002D68DE" w:rsidP="00B641D1">
      <w:pPr>
        <w:pStyle w:val="text"/>
      </w:pPr>
      <w:r>
        <w:t>Most people are busy in the morning to prepar</w:t>
      </w:r>
      <w:r w:rsidR="00AA1C7C">
        <w:t>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text"/>
      </w:pPr>
      <w:r>
        <w:lastRenderedPageBreak/>
        <w:t xml:space="preserve">ClosetStylist is </w:t>
      </w:r>
      <w:r w:rsidR="00D25CF2">
        <w:t xml:space="preserve">a mobile </w:t>
      </w:r>
      <w:r>
        <w:t>app developed to address problems above. Its core functionalities includes assist women and men to pick the right outfit from their clothing inventory, organize their closets digitally, manage their laundry bags, and keep track of worn history. The ultimate goal is to help clients to get the most fashion value for their dollar by helping them to manage their closets wisely.</w:t>
      </w:r>
    </w:p>
    <w:p w:rsidR="00B82E7A" w:rsidRDefault="00B82E7A" w:rsidP="00B82E7A">
      <w:pPr>
        <w:pStyle w:val="Heading3"/>
        <w:numPr>
          <w:ilvl w:val="1"/>
          <w:numId w:val="1"/>
        </w:numPr>
      </w:pPr>
      <w:bookmarkStart w:id="4" w:name="_Toc354617413"/>
      <w:r>
        <w:t>Report organization</w:t>
      </w:r>
      <w:bookmarkEnd w:id="4"/>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5" w:name="_Toc354617414"/>
      <w:r>
        <w:lastRenderedPageBreak/>
        <w:t>Chapter 2 User Interface Design</w:t>
      </w:r>
      <w:bookmarkEnd w:id="5"/>
    </w:p>
    <w:p w:rsidR="00B82E7A" w:rsidRDefault="00B82E7A" w:rsidP="00B82E7A">
      <w:pPr>
        <w:pStyle w:val="Heading3"/>
      </w:pPr>
      <w:bookmarkStart w:id="6" w:name="_Toc354617415"/>
      <w:r>
        <w:t>2.1</w:t>
      </w:r>
      <w:r>
        <w:tab/>
        <w:t>Overview</w:t>
      </w:r>
      <w:bookmarkEnd w:id="6"/>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7" w:name="_Toc354617416"/>
      <w:r>
        <w:t>2.2</w:t>
      </w:r>
      <w:r>
        <w:tab/>
      </w:r>
      <w:bookmarkEnd w:id="7"/>
      <w:r w:rsidR="00950492">
        <w:t>Features Lists</w:t>
      </w:r>
    </w:p>
    <w:p w:rsidR="00B82E7A" w:rsidRDefault="00B82E7A" w:rsidP="00B82E7A">
      <w:pPr>
        <w:pStyle w:val="text"/>
      </w:pPr>
      <w:r>
        <w:t xml:space="preserve">The below </w:t>
      </w:r>
      <w:r w:rsidR="00E47ACF">
        <w:t xml:space="preserve">bullet points </w:t>
      </w:r>
      <w:r>
        <w:t>highlight some features that ClosetStylist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8" w:name="_Toc354617417"/>
      <w:r>
        <w:t>2.3</w:t>
      </w:r>
      <w:r>
        <w:tab/>
        <w:t>Use Cases</w:t>
      </w:r>
      <w:bookmarkEnd w:id="8"/>
    </w:p>
    <w:p w:rsidR="00B82E7A" w:rsidRPr="00C8527B" w:rsidRDefault="00B82E7A" w:rsidP="00B82E7A">
      <w:pPr>
        <w:pStyle w:val="text"/>
      </w:pPr>
      <w:r>
        <w:t xml:space="preserve">[Amb] has illustrated an effective methodology to model and document the structures and behavior of software projects. The use cases presented in this section followed this Agile modeling approach to depict the interaction between user and the ClosetStylist app. Each use case consists of a UML activity diagram between two actors </w:t>
      </w:r>
      <w:r w:rsidR="00D555A4">
        <w:lastRenderedPageBreak/>
        <w:t>–</w:t>
      </w:r>
      <w:r>
        <w:t xml:space="preserve"> the user and the ClosetStylist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9" w:name="_Toc354617418"/>
      <w:r>
        <w:t>2.3.1</w:t>
      </w:r>
      <w:r>
        <w:tab/>
      </w:r>
      <w:bookmarkEnd w:id="9"/>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6818859" r:id="rId17"/>
        </w:object>
      </w:r>
    </w:p>
    <w:p w:rsidR="00B82E7A" w:rsidRPr="009208B9" w:rsidRDefault="00B82E7A" w:rsidP="00B82E7A">
      <w:pPr>
        <w:pStyle w:val="Heading8"/>
      </w:pPr>
      <w:bookmarkStart w:id="10" w:name="_Toc355221551"/>
      <w:r w:rsidRPr="009208B9">
        <w:t xml:space="preserve">Figure </w:t>
      </w:r>
      <w:r>
        <w:t>2.1</w:t>
      </w:r>
      <w:r w:rsidRPr="009208B9">
        <w:t>:</w:t>
      </w:r>
      <w:r w:rsidRPr="009208B9">
        <w:tab/>
      </w:r>
      <w:r>
        <w:t>Register</w:t>
      </w:r>
      <w:r w:rsidRPr="009208B9">
        <w:t xml:space="preserve"> diagram</w:t>
      </w:r>
      <w:bookmarkEnd w:id="10"/>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the app has its own simple authenticating method to validate, independent of any social networks, so that the users can still use the app if they choose to not enable any social network feature. When this is the very first time the app is launched, users have to click on the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11" w:name="_Toc354617419"/>
      <w:r>
        <w:t>2.3.2</w:t>
      </w:r>
      <w:r>
        <w:tab/>
      </w:r>
      <w:bookmarkEnd w:id="11"/>
      <w:r>
        <w:t>Login</w:t>
      </w:r>
    </w:p>
    <w:p w:rsidR="00B82E7A" w:rsidRDefault="00B82E7A" w:rsidP="00B82E7A">
      <w:pPr>
        <w:pStyle w:val="text"/>
        <w:spacing w:after="240"/>
      </w:pPr>
    </w:p>
    <w:p w:rsidR="00B82E7A" w:rsidRDefault="00B82E7A" w:rsidP="00B82E7A">
      <w:r>
        <w:object w:dxaOrig="9094" w:dyaOrig="7935">
          <v:shape id="_x0000_i1026" type="#_x0000_t75" style="width:431.95pt;height:376.9pt" o:ole="">
            <v:imagedata r:id="rId18" o:title=""/>
          </v:shape>
          <o:OLEObject Type="Embed" ProgID="Visio.Drawing.11" ShapeID="_x0000_i1026" DrawAspect="Content" ObjectID="_1476818860" r:id="rId19"/>
        </w:object>
      </w:r>
    </w:p>
    <w:p w:rsidR="00B82E7A" w:rsidRDefault="00B82E7A" w:rsidP="00B82E7A">
      <w:pPr>
        <w:pStyle w:val="Heading8"/>
      </w:pPr>
      <w:bookmarkStart w:id="12" w:name="_Toc355221552"/>
      <w:r>
        <w:t>Figure 2.2:</w:t>
      </w:r>
      <w:r>
        <w:tab/>
        <w:t>Login diagram</w:t>
      </w:r>
      <w:bookmarkEnd w:id="12"/>
    </w:p>
    <w:p w:rsidR="00B82E7A" w:rsidRDefault="00B82E7A" w:rsidP="00B82E7A">
      <w:pPr>
        <w:pStyle w:val="text"/>
      </w:pPr>
      <w:r w:rsidRPr="00165E42">
        <w:rPr>
          <w:b/>
        </w:rPr>
        <w:t>The precondition</w:t>
      </w:r>
      <w:r>
        <w:t>: users have already registered.</w:t>
      </w:r>
    </w:p>
    <w:p w:rsidR="00B82E7A" w:rsidRDefault="00B82E7A" w:rsidP="00B82E7A">
      <w:pPr>
        <w:pStyle w:val="text"/>
      </w:pPr>
      <w:r w:rsidRPr="00165E42">
        <w:rPr>
          <w:b/>
        </w:rPr>
        <w:t>The purpose</w:t>
      </w:r>
      <w:r>
        <w:t>: users have to enter their credentials to login after registration step.</w:t>
      </w:r>
    </w:p>
    <w:p w:rsidR="00B82E7A" w:rsidRPr="00763762" w:rsidRDefault="00B82E7A" w:rsidP="00B82E7A">
      <w:pPr>
        <w:pStyle w:val="text"/>
      </w:pPr>
      <w:r w:rsidRPr="00165E42">
        <w:rPr>
          <w:b/>
        </w:rPr>
        <w:t>The steps</w:t>
      </w:r>
      <w:r>
        <w:t xml:space="preserve">: users launch the app and enter their username and password. The app will navigate to the main screen where users find helpful information such as the current location, date, weather, and they can proceed to any of the four main </w:t>
      </w:r>
      <w:r w:rsidR="008E4A2A">
        <w:t>screens</w:t>
      </w:r>
      <w:r>
        <w:t>: Outfit of the day, My Closet, My Laundry Bag, My Outfit History.</w:t>
      </w:r>
    </w:p>
    <w:p w:rsidR="00B82E7A" w:rsidRDefault="00B82E7A" w:rsidP="00B82E7A">
      <w:pPr>
        <w:pStyle w:val="Heading4"/>
      </w:pPr>
      <w:bookmarkStart w:id="13" w:name="_Toc354617420"/>
      <w:r>
        <w:lastRenderedPageBreak/>
        <w:t>2.3.3</w:t>
      </w:r>
      <w:r>
        <w:tab/>
        <w:t>A</w:t>
      </w:r>
      <w:bookmarkEnd w:id="13"/>
      <w:r>
        <w:t>dd new item</w:t>
      </w:r>
    </w:p>
    <w:p w:rsidR="00B82E7A" w:rsidRDefault="00B82E7A" w:rsidP="00B82E7A">
      <w:pPr>
        <w:pStyle w:val="text"/>
        <w:ind w:firstLine="0"/>
      </w:pPr>
      <w:r>
        <w:object w:dxaOrig="9094" w:dyaOrig="15214">
          <v:shape id="_x0000_i1027" type="#_x0000_t75" style="width:365.6pt;height:534pt" o:ole="">
            <v:imagedata r:id="rId20" o:title=""/>
          </v:shape>
          <o:OLEObject Type="Embed" ProgID="Visio.Drawing.11" ShapeID="_x0000_i1027" DrawAspect="Content" ObjectID="_1476818861" r:id="rId21"/>
        </w:object>
      </w:r>
    </w:p>
    <w:p w:rsidR="00B82E7A" w:rsidRDefault="00B82E7A" w:rsidP="00B82E7A">
      <w:pPr>
        <w:pStyle w:val="Heading8"/>
      </w:pPr>
      <w:bookmarkStart w:id="14" w:name="_Toc355221553"/>
      <w:r>
        <w:t>Figure 2.3:</w:t>
      </w:r>
      <w:r>
        <w:tab/>
        <w:t>Add new item diagram</w:t>
      </w:r>
      <w:bookmarkEnd w:id="14"/>
    </w:p>
    <w:p w:rsidR="00B82E7A" w:rsidRDefault="00B82E7A" w:rsidP="00B82E7A">
      <w:pPr>
        <w:pStyle w:val="text"/>
      </w:pPr>
      <w:r w:rsidRPr="00165E42">
        <w:rPr>
          <w:b/>
        </w:rPr>
        <w:lastRenderedPageBreak/>
        <w:t>The precondition</w:t>
      </w:r>
      <w:r>
        <w:t>: users are logged in.</w:t>
      </w:r>
    </w:p>
    <w:p w:rsidR="00B82E7A" w:rsidRDefault="00B82E7A" w:rsidP="00B82E7A">
      <w:pPr>
        <w:pStyle w:val="text"/>
      </w:pPr>
      <w:r w:rsidRPr="00165E42">
        <w:rPr>
          <w:b/>
        </w:rPr>
        <w:t>The purpose</w:t>
      </w:r>
      <w:r>
        <w:t>: users have to populate their closets with the pictures of their clothes taken by built-in camera.</w:t>
      </w:r>
    </w:p>
    <w:p w:rsidR="00B82E7A" w:rsidRPr="00763762" w:rsidRDefault="00B82E7A" w:rsidP="00B82E7A">
      <w:pPr>
        <w:pStyle w:val="text"/>
      </w:pPr>
      <w:r w:rsidRPr="00165E42">
        <w:rPr>
          <w:b/>
        </w:rPr>
        <w:t>The steps</w:t>
      </w:r>
      <w:r>
        <w:t xml:space="preserve">: From the main screen, users click on “My Closet”. In the bottom of the My Closet </w:t>
      </w:r>
      <w:r w:rsidR="008E4A2A">
        <w:t>screen</w:t>
      </w:r>
      <w:r>
        <w:t xml:space="preserve">,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 </w:t>
      </w:r>
    </w:p>
    <w:p w:rsidR="00B82E7A" w:rsidRDefault="00B82E7A" w:rsidP="00B82E7A">
      <w:pPr>
        <w:pStyle w:val="Heading4"/>
      </w:pPr>
      <w:bookmarkStart w:id="15" w:name="_Toc354617421"/>
      <w:r>
        <w:lastRenderedPageBreak/>
        <w:t>2.3.4</w:t>
      </w:r>
      <w:r>
        <w:tab/>
      </w:r>
      <w:bookmarkEnd w:id="15"/>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6818862" r:id="rId23"/>
        </w:object>
      </w:r>
    </w:p>
    <w:p w:rsidR="00BE5399" w:rsidRDefault="00BE5399" w:rsidP="00BE5399">
      <w:pPr>
        <w:pStyle w:val="Heading8"/>
      </w:pPr>
      <w:r>
        <w:t>Figure 2.4:</w:t>
      </w:r>
      <w:r>
        <w:tab/>
        <w:t>View or edit item diagram</w:t>
      </w:r>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6818863" r:id="rId25"/>
        </w:object>
      </w:r>
    </w:p>
    <w:p w:rsidR="00F828BF" w:rsidRPr="00F828BF" w:rsidRDefault="00F828BF" w:rsidP="00F828BF">
      <w:pPr>
        <w:pStyle w:val="Heading8"/>
      </w:pPr>
      <w:r w:rsidRPr="009208B9">
        <w:t xml:space="preserve">Figure </w:t>
      </w:r>
      <w:r>
        <w:t>2.5</w:t>
      </w:r>
      <w:r w:rsidRPr="009208B9">
        <w:t>:</w:t>
      </w:r>
      <w:r w:rsidRPr="009208B9">
        <w:tab/>
      </w:r>
      <w:r>
        <w:t>Pick an outfit diagram</w:t>
      </w:r>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82E7A">
      <w:pPr>
        <w:pStyle w:val="Heading4"/>
      </w:pPr>
      <w:r>
        <w:t>2.3.6</w:t>
      </w:r>
      <w:r>
        <w:tab/>
        <w:t>View outfit history</w:t>
      </w:r>
    </w:p>
    <w:p w:rsidR="00B82E7A" w:rsidRDefault="00B82E7A" w:rsidP="00B82E7A">
      <w:pPr>
        <w:pStyle w:val="text"/>
      </w:pPr>
    </w:p>
    <w:p w:rsidR="00B82E7A" w:rsidRDefault="00B82E7A" w:rsidP="00B82E7A">
      <w:pPr>
        <w:pStyle w:val="text"/>
      </w:pP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6818864" r:id="rId27"/>
        </w:object>
      </w:r>
    </w:p>
    <w:p w:rsidR="00B82E7A" w:rsidRDefault="00B82E7A" w:rsidP="00B82E7A">
      <w:pPr>
        <w:pStyle w:val="Heading8"/>
      </w:pPr>
      <w:r>
        <w:t>Figure 2.6:</w:t>
      </w:r>
      <w:r>
        <w:tab/>
        <w:t>View outfit history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outfits that users have already worn on any particular day.</w:t>
      </w:r>
    </w:p>
    <w:p w:rsidR="00B82E7A" w:rsidRDefault="00B82E7A" w:rsidP="00B82E7A">
      <w:pPr>
        <w:pStyle w:val="text"/>
      </w:pPr>
      <w:r w:rsidRPr="007A720B">
        <w:rPr>
          <w:b/>
        </w:rPr>
        <w:t>The steps</w:t>
      </w:r>
      <w:r>
        <w:t>: from the main screen, users click on “My Outfit History”. Th</w:t>
      </w:r>
      <w:r w:rsidR="008E4A2A">
        <w:t>is</w:t>
      </w:r>
      <w:r>
        <w:t xml:space="preserve"> </w:t>
      </w:r>
      <w:r w:rsidR="008E4A2A">
        <w:t xml:space="preserve">screen </w:t>
      </w:r>
      <w:r>
        <w:t xml:space="preserve">displays the outfits that users have worn on a particular day, starting from today. If users have worn several outfits on the same day, all of them will be listed in chronological </w:t>
      </w:r>
      <w:r>
        <w:lastRenderedPageBreak/>
        <w:t>order, starting with the one worn earliest on that day. User can click on any of them and they will be navigated to the “Outfit Preview” to see a more detail picture of the outfit.</w:t>
      </w:r>
    </w:p>
    <w:p w:rsidR="00B82E7A" w:rsidRDefault="00B82E7A" w:rsidP="00B82E7A">
      <w:pPr>
        <w:pStyle w:val="text"/>
      </w:pPr>
    </w:p>
    <w:p w:rsidR="00B82E7A" w:rsidRDefault="00B82E7A" w:rsidP="00B82E7A">
      <w:pPr>
        <w:pStyle w:val="Heading4"/>
      </w:pPr>
      <w:r>
        <w:t>2.3.7</w:t>
      </w:r>
      <w:r>
        <w:tab/>
        <w:t>Laundry bag</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6818865" r:id="rId29"/>
        </w:object>
      </w:r>
    </w:p>
    <w:p w:rsidR="000B79B4" w:rsidRDefault="000B79B4" w:rsidP="000B79B4">
      <w:pPr>
        <w:pStyle w:val="Heading8"/>
      </w:pPr>
      <w:r>
        <w:t>Figure 2.7:</w:t>
      </w:r>
      <w:r>
        <w:tab/>
        <w:t>Laundry bag diagram</w:t>
      </w:r>
    </w:p>
    <w:p w:rsidR="00B82E7A" w:rsidRDefault="00B82E7A" w:rsidP="00B82E7A">
      <w:pPr>
        <w:pStyle w:val="text"/>
      </w:pPr>
      <w:r w:rsidRPr="007A720B">
        <w:rPr>
          <w:b/>
        </w:rPr>
        <w:t>The precondition</w:t>
      </w:r>
      <w:r>
        <w:t>: users have already chosen to wear some outfits.</w:t>
      </w:r>
    </w:p>
    <w:p w:rsidR="00B82E7A" w:rsidRDefault="00B82E7A" w:rsidP="00B82E7A">
      <w:pPr>
        <w:pStyle w:val="text"/>
      </w:pPr>
      <w:r w:rsidRPr="007A720B">
        <w:rPr>
          <w:b/>
        </w:rPr>
        <w:t>The purpose</w:t>
      </w:r>
      <w:r>
        <w:t>: the app displays the dirty items so that the users can schedule to wash them.</w:t>
      </w:r>
    </w:p>
    <w:p w:rsidR="00B82E7A" w:rsidRPr="0016319D" w:rsidRDefault="00B82E7A" w:rsidP="00B82E7A">
      <w:pPr>
        <w:pStyle w:val="text"/>
      </w:pPr>
      <w:r w:rsidRPr="007A720B">
        <w:rPr>
          <w:b/>
        </w:rPr>
        <w:t>The steps</w:t>
      </w:r>
      <w:r>
        <w:t>: from the main screen, users click on “My Laundry Bag”. Th</w:t>
      </w:r>
      <w:r w:rsidR="008E4A2A">
        <w:t>is screen</w:t>
      </w:r>
      <w:r>
        <w:t xml:space="preserve"> display</w:t>
      </w:r>
      <w:r w:rsidR="008E4A2A">
        <w:t>s</w:t>
      </w:r>
      <w:r>
        <w:t xml:space="preserve"> all the dirty items as a list. Users can click on any of them to view more detail.</w:t>
      </w:r>
    </w:p>
    <w:p w:rsidR="00B82E7A" w:rsidRDefault="00B82E7A" w:rsidP="00B82E7A">
      <w:pPr>
        <w:pStyle w:val="Heading3"/>
      </w:pPr>
      <w:bookmarkStart w:id="16" w:name="_Toc354617422"/>
      <w:r>
        <w:t>2.4</w:t>
      </w:r>
      <w:r>
        <w:tab/>
        <w:t>Mockups</w:t>
      </w:r>
      <w:bookmarkEnd w:id="16"/>
      <w:r>
        <w:t xml:space="preserve"> </w:t>
      </w:r>
    </w:p>
    <w:p w:rsidR="00B82E7A" w:rsidRDefault="00B82E7A" w:rsidP="00B82E7A">
      <w:pPr>
        <w:pStyle w:val="text"/>
      </w:pPr>
      <w:r>
        <w:t>Balsamiq [Bal] was initially used to create mockups as it was user friendly and its online version was free for students. Figure 2.8 is an example of original mockups:</w:t>
      </w:r>
    </w:p>
    <w:p w:rsidR="00B82E7A" w:rsidRDefault="00B82E7A" w:rsidP="00B82E7A">
      <w:pPr>
        <w:pStyle w:val="text"/>
        <w:rPr>
          <w:noProof/>
          <w:lang w:eastAsia="zh-CN"/>
        </w:rPr>
      </w:pPr>
      <w:r>
        <w:rPr>
          <w:noProof/>
          <w:lang w:eastAsia="zh-CN"/>
        </w:rPr>
        <w:lastRenderedPageBreak/>
        <w:drawing>
          <wp:inline distT="0" distB="0" distL="0" distR="0" wp14:anchorId="428AD5A5" wp14:editId="6332EE7C">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r w:rsidRPr="00C84D78">
        <w:rPr>
          <w:lang w:val="fr-FR"/>
        </w:rPr>
        <w:t xml:space="preserve">Figure 2.8: </w:t>
      </w:r>
      <w:r w:rsidRPr="00C84D78">
        <w:rPr>
          <w:lang w:val="fr-FR"/>
        </w:rPr>
        <w:tab/>
        <w:t>Balsamiq user login mockups.</w:t>
      </w:r>
    </w:p>
    <w:p w:rsidR="00B82E7A" w:rsidRDefault="00B82E7A" w:rsidP="00B82E7A">
      <w:pPr>
        <w:pStyle w:val="text"/>
      </w:pPr>
      <w:r>
        <w:t>As the development continued, some limitations of Balsamiq such as the l</w:t>
      </w:r>
      <w:r w:rsidR="008F7427">
        <w:t>ack</w:t>
      </w:r>
      <w:r>
        <w:t xml:space="preserve"> of Android UI elements and </w:t>
      </w:r>
      <w:r w:rsidR="008F7427">
        <w:t xml:space="preserve">the </w:t>
      </w:r>
      <w:r>
        <w:t xml:space="preserve">difficulty in sharing feedbacks showed up. </w:t>
      </w:r>
      <w:r w:rsidR="0027620F">
        <w:t>Fortunately, o</w:t>
      </w:r>
      <w:r w:rsidR="001765DA">
        <w:t>ur UI</w:t>
      </w:r>
      <w:r w:rsidR="0027620F">
        <w:t>/UX</w:t>
      </w:r>
      <w:r w:rsidR="001765DA">
        <w:t xml:space="preserve"> designer, Ile Jugovski, introduced </w:t>
      </w:r>
      <w:r w:rsidR="0027620F">
        <w:t xml:space="preserve">us to </w:t>
      </w:r>
      <w:r>
        <w:t>InVision App [Inv]</w:t>
      </w:r>
      <w:r w:rsidR="0027620F">
        <w:t>,</w:t>
      </w:r>
      <w:r>
        <w:t xml:space="preserve"> an extremely powerful </w:t>
      </w:r>
      <w:r w:rsidR="001765DA">
        <w:t xml:space="preserve">prototyping </w:t>
      </w:r>
      <w:r>
        <w:t xml:space="preserve">tool </w:t>
      </w:r>
      <w:r w:rsidR="0027620F">
        <w:t xml:space="preserve">with many great features. He </w:t>
      </w:r>
      <w:r w:rsidR="00976137">
        <w:t>used</w:t>
      </w:r>
      <w:r w:rsidR="0027620F">
        <w:t xml:space="preserve"> Adobe Photosh</w:t>
      </w:r>
      <w:r w:rsidR="00457BE6">
        <w:t>o</w:t>
      </w:r>
      <w:r w:rsidR="0027620F">
        <w:t xml:space="preserve">p to design different assets for the app </w:t>
      </w:r>
      <w:r w:rsidR="008F7427">
        <w:t xml:space="preserve">such as </w:t>
      </w:r>
      <w:r w:rsidR="0027620F">
        <w:t xml:space="preserve">buttons, icons, logos, </w:t>
      </w:r>
      <w:r w:rsidR="008F7427">
        <w:t xml:space="preserve">and </w:t>
      </w:r>
      <w:r w:rsidR="0027620F">
        <w:t xml:space="preserve">backgrounds. </w:t>
      </w:r>
      <w:r w:rsidR="00976137">
        <w:t xml:space="preserve">Afterwards, those assets were imported to Invision </w:t>
      </w:r>
      <w:r>
        <w:t>to create</w:t>
      </w:r>
      <w:r w:rsidR="008F7427">
        <w:t xml:space="preserve"> a</w:t>
      </w:r>
      <w:r>
        <w:t xml:space="preserve"> fully interactive prototype and </w:t>
      </w:r>
      <w:r w:rsidR="008F7427">
        <w:t xml:space="preserve">a </w:t>
      </w:r>
      <w:r>
        <w:t>wireframe</w:t>
      </w:r>
      <w:r w:rsidR="001765DA">
        <w:t xml:space="preserve"> based on our original Balsamiq mockups</w:t>
      </w:r>
      <w:r w:rsidR="008F7427">
        <w:t>. Besides, Invision</w:t>
      </w:r>
      <w:r>
        <w:t xml:space="preserve"> </w:t>
      </w:r>
      <w:r w:rsidR="008F7427">
        <w:t xml:space="preserve">enabled </w:t>
      </w:r>
      <w:r>
        <w:lastRenderedPageBreak/>
        <w:t>collaborat</w:t>
      </w:r>
      <w:r w:rsidR="008F7427">
        <w:t>ion among stakeholders</w:t>
      </w:r>
      <w:r>
        <w:t xml:space="preserve"> to share vision and gain feedbacks. 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17" w:name="_Toc354617423"/>
      <w:r>
        <w:lastRenderedPageBreak/>
        <w:t>2.4.1</w:t>
      </w:r>
      <w:r>
        <w:tab/>
      </w:r>
      <w:bookmarkEnd w:id="17"/>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3864CFAC" wp14:editId="0E7FCBAF">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57B5B604" wp14:editId="71148F31">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18" w:name="_Toc355221555"/>
      <w:r w:rsidRPr="0060220C">
        <w:t xml:space="preserve">Figure 2.9: </w:t>
      </w:r>
      <w:r w:rsidRPr="0060220C">
        <w:tab/>
        <w:t>User login and registration mockups.</w:t>
      </w:r>
      <w:bookmarkEnd w:id="18"/>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p>
    <w:p w:rsidR="00B82E7A" w:rsidRDefault="00B82E7A" w:rsidP="00B82E7A">
      <w:pPr>
        <w:pStyle w:val="text"/>
      </w:pPr>
      <w:r>
        <w:lastRenderedPageBreak/>
        <w:t xml:space="preserve">To begin with, the new user will register with the app their username, password, default location.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6C68E47" wp14:editId="3A4D3859">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3F77803B" wp14:editId="667F1F5D">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r>
        <w:t xml:space="preserve">Figure 2.10: </w:t>
      </w:r>
      <w:r>
        <w:tab/>
        <w:t>Main Screen and Side Menu mockups.</w:t>
      </w:r>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lastRenderedPageBreak/>
        <w:t>2.4.3</w:t>
      </w:r>
      <w:r>
        <w:tab/>
        <w:t>My Closet and Add Item</w:t>
      </w:r>
    </w:p>
    <w:p w:rsidR="00B82E7A" w:rsidRDefault="00B82E7A" w:rsidP="00B82E7A">
      <w:pPr>
        <w:pStyle w:val="text"/>
      </w:pPr>
      <w:r>
        <w:rPr>
          <w:noProof/>
          <w:lang w:eastAsia="zh-CN"/>
        </w:rPr>
        <w:drawing>
          <wp:inline distT="0" distB="0" distL="0" distR="0" wp14:anchorId="1B0723B8" wp14:editId="7BF20BC7">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0FBACB81" wp14:editId="0C1DD13C">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r>
        <w:t xml:space="preserve">Figure 2.11: </w:t>
      </w:r>
      <w:r>
        <w:tab/>
        <w:t>My Closet and Add Item mockups.</w:t>
      </w:r>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5982BBF" wp14:editId="09D2FCF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7E3EE9D0" wp14:editId="4E9CD436">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r>
        <w:t xml:space="preserve">Figure 2.12: </w:t>
      </w:r>
      <w:r>
        <w:tab/>
        <w:t>Outfit of the Day and Laundry bag mockups.</w:t>
      </w:r>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7185FB00" wp14:editId="3BFB119B">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29DF42A6" wp14:editId="750C9DE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r>
        <w:t xml:space="preserve">Figure 2.13: </w:t>
      </w:r>
      <w:r>
        <w:tab/>
        <w:t>Outfit History and Outfit Preview mockups.</w:t>
      </w:r>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19" w:name="_Toc354617425"/>
      <w:r>
        <w:lastRenderedPageBreak/>
        <w:t>Chapter 3  Implementation</w:t>
      </w:r>
      <w:bookmarkEnd w:id="19"/>
    </w:p>
    <w:p w:rsidR="00B82E7A" w:rsidRDefault="00B82E7A" w:rsidP="00B82E7A">
      <w:pPr>
        <w:pStyle w:val="Heading3"/>
      </w:pPr>
      <w:bookmarkStart w:id="20" w:name="_Toc354617426"/>
      <w:r>
        <w:t>3.1</w:t>
      </w:r>
      <w:r>
        <w:tab/>
        <w:t>Technology stack</w:t>
      </w:r>
      <w:bookmarkEnd w:id="20"/>
    </w:p>
    <w:p w:rsidR="00CD4696" w:rsidRDefault="00B82E7A" w:rsidP="00B82E7A">
      <w:pPr>
        <w:pStyle w:val="text"/>
      </w:pPr>
      <w:r>
        <w:t xml:space="preserve">ClosetStylist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components</w:t>
      </w:r>
      <w:r w:rsidR="007F5A2A">
        <w:t>,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1318A5">
      <w:pPr>
        <w:pStyle w:val="Heading8"/>
      </w:pPr>
      <w:bookmarkStart w:id="21" w:name="_Toc354617465"/>
      <w:r>
        <w:t>Table 3.1:</w:t>
      </w:r>
      <w:r>
        <w:tab/>
        <w:t>Development environment.</w:t>
      </w:r>
      <w:bookmarkEnd w:id="21"/>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 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22" w:name="_Toc354617427"/>
      <w:r w:rsidRPr="00151D10">
        <w:t>3.1.1</w:t>
      </w:r>
      <w:r w:rsidRPr="00151D10">
        <w:tab/>
      </w:r>
      <w:bookmarkEnd w:id="22"/>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GeoNames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r>
        <w:t>Geo</w:t>
      </w:r>
      <w:r w:rsidR="00CE6B5E">
        <w:t>N</w:t>
      </w:r>
      <w:r>
        <w:t xml:space="preserve">ames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23" w:name="_Toc354617428"/>
      <w:r>
        <w:t>3.1.2</w:t>
      </w:r>
      <w:r>
        <w:tab/>
      </w:r>
      <w:bookmarkEnd w:id="23"/>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24" w:name="_Toc354617429"/>
      <w:r>
        <w:t>3.1.3</w:t>
      </w:r>
      <w:r>
        <w:tab/>
      </w:r>
      <w:bookmarkEnd w:id="24"/>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6818866" r:id="rId42"/>
        </w:object>
      </w:r>
    </w:p>
    <w:p w:rsidR="006349B3" w:rsidRDefault="006349B3" w:rsidP="00B82E7A">
      <w:pPr>
        <w:pStyle w:val="Heading8"/>
      </w:pPr>
      <w:r>
        <w:t>Figure 3.</w:t>
      </w:r>
      <w:r w:rsidR="006A382E">
        <w:t>1</w:t>
      </w:r>
      <w:r>
        <w:t>:</w:t>
      </w:r>
      <w:r>
        <w:tab/>
        <w:t>5-step clothes matching algorithm.</w:t>
      </w:r>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B82E7A"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 xml:space="preserve">. </w:t>
      </w:r>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w:t>
      </w:r>
      <w:r w:rsidR="00C46163" w:rsidRPr="00C46163">
        <w:lastRenderedPageBreak/>
        <w:t>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 is used to define the range of each style per gender.</w:t>
      </w:r>
    </w:p>
    <w:p w:rsidR="00667CF1" w:rsidRDefault="00667CF1" w:rsidP="00B82E7A">
      <w:pPr>
        <w:pStyle w:val="text"/>
      </w:pPr>
    </w:p>
    <w:p w:rsidR="00B82E7A" w:rsidRDefault="00B82E7A" w:rsidP="00B82E7A">
      <w:pPr>
        <w:pStyle w:val="text"/>
      </w:pPr>
    </w:p>
    <w:tbl>
      <w:tblPr>
        <w:tblW w:w="5093" w:type="dxa"/>
        <w:tblInd w:w="93" w:type="dxa"/>
        <w:tblLook w:val="04A0" w:firstRow="1" w:lastRow="0" w:firstColumn="1" w:lastColumn="0" w:noHBand="0" w:noVBand="1"/>
      </w:tblPr>
      <w:tblGrid>
        <w:gridCol w:w="2993"/>
        <w:gridCol w:w="1040"/>
        <w:gridCol w:w="1060"/>
      </w:tblGrid>
      <w:tr w:rsidR="00B82E7A" w:rsidRPr="00820ABB" w:rsidTr="00032C97">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75"/>
        </w:trPr>
        <w:tc>
          <w:tcPr>
            <w:tcW w:w="2993"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lastRenderedPageBreak/>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B82E7A" w:rsidRPr="00820ABB" w:rsidTr="00032C97">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7D4330" w:rsidRDefault="007D4330" w:rsidP="00B82E7A">
      <w:pPr>
        <w:pStyle w:val="Heading8"/>
      </w:pPr>
      <w:r>
        <w:t>Table 3.2:</w:t>
      </w:r>
      <w:r>
        <w:tab/>
        <w:t>Temperature range per Style.</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OccasionMatching object, and the result</w:t>
      </w:r>
      <w:r w:rsidR="00620BA0">
        <w:t xml:space="preserve"> wa</w:t>
      </w:r>
      <w:r>
        <w:t>s two lists of items with score, one for top and one for bottom.</w:t>
      </w:r>
    </w:p>
    <w:p w:rsidR="00B82E7A" w:rsidRDefault="00B82E7A" w:rsidP="00B82E7A">
      <w:pPr>
        <w:pStyle w:val="text"/>
      </w:pPr>
      <w:r>
        <w:t>Table 3.</w:t>
      </w:r>
      <w:r w:rsidR="00657CD7">
        <w:t>3</w:t>
      </w:r>
      <w:r>
        <w:t xml:space="preserve"> and Table 3.</w:t>
      </w:r>
      <w:r w:rsidR="00657CD7">
        <w:t>4</w:t>
      </w:r>
      <w:r>
        <w:t xml:space="preserve"> show</w:t>
      </w:r>
      <w:r w:rsidR="00620BA0">
        <w:t>s</w:t>
      </w:r>
      <w:r>
        <w:t xml:space="preserve"> the score tables of Occasion Matching of male and female, respectively.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D85F25" w:rsidRDefault="00D85F25" w:rsidP="00B82E7A">
      <w:pPr>
        <w:pStyle w:val="Heading8"/>
      </w:pPr>
      <w:r>
        <w:t>Table 3.</w:t>
      </w:r>
      <w:r w:rsidR="00657CD7">
        <w:t>3</w:t>
      </w:r>
      <w:r>
        <w:t>:</w:t>
      </w:r>
      <w:r>
        <w:tab/>
        <w:t>Occasion Matching score table for male.</w:t>
      </w:r>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3B7881" w:rsidRPr="003B7881" w:rsidRDefault="00D85F25" w:rsidP="003B7881">
      <w:pPr>
        <w:pStyle w:val="Heading8"/>
      </w:pPr>
      <w:r>
        <w:t>Table 3.</w:t>
      </w:r>
      <w:r w:rsidR="00657CD7">
        <w:t>4</w:t>
      </w:r>
      <w:r>
        <w:t>:</w:t>
      </w:r>
      <w:r>
        <w:tab/>
        <w:t>Occasion Matching score table for female.</w:t>
      </w:r>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tblInd w:w="93" w:type="dxa"/>
        <w:tblLook w:val="04A0" w:firstRow="1" w:lastRow="0" w:firstColumn="1" w:lastColumn="0" w:noHBand="0" w:noVBand="1"/>
      </w:tblPr>
      <w:tblGrid>
        <w:gridCol w:w="1580"/>
        <w:gridCol w:w="2919"/>
        <w:gridCol w:w="960"/>
        <w:gridCol w:w="960"/>
      </w:tblGrid>
      <w:tr w:rsidR="00B82E7A" w:rsidRPr="008C1141" w:rsidTr="00032C97">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B82E7A">
      <w:pPr>
        <w:pStyle w:val="Heading8"/>
      </w:pPr>
      <w:r>
        <w:t>Table 3.5</w:t>
      </w:r>
      <w:r w:rsidR="005D2365">
        <w:t>:</w:t>
      </w:r>
      <w:r w:rsidR="005D2365">
        <w:tab/>
        <w:t>Pair Matching score table for male.</w:t>
      </w:r>
    </w:p>
    <w:p w:rsidR="00B82E7A" w:rsidRDefault="00B82E7A" w:rsidP="00B82E7A">
      <w:pPr>
        <w:pStyle w:val="text"/>
      </w:pPr>
    </w:p>
    <w:tbl>
      <w:tblPr>
        <w:tblW w:w="6735" w:type="dxa"/>
        <w:tblInd w:w="93" w:type="dxa"/>
        <w:tblLook w:val="04A0" w:firstRow="1" w:lastRow="0" w:firstColumn="1" w:lastColumn="0" w:noHBand="0" w:noVBand="1"/>
      </w:tblPr>
      <w:tblGrid>
        <w:gridCol w:w="1782"/>
        <w:gridCol w:w="2993"/>
        <w:gridCol w:w="960"/>
        <w:gridCol w:w="1000"/>
      </w:tblGrid>
      <w:tr w:rsidR="00B82E7A" w:rsidRPr="008C1141" w:rsidTr="00032C97">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Pants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Legging_Skinny</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Collared_And_Button_Down</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Blouse_Sleeveless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Tank_Camisoles</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Party_Top</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032C97">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Pull_Over</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B46E8F" w:rsidRDefault="001C6BB6" w:rsidP="00B82E7A">
      <w:pPr>
        <w:pStyle w:val="Heading8"/>
      </w:pPr>
      <w:r>
        <w:t>Table 3.6</w:t>
      </w:r>
      <w:r w:rsidR="00B46E8F">
        <w:t>:</w:t>
      </w:r>
      <w:r w:rsidR="00B46E8F">
        <w:tab/>
        <w:t>Pair Matching score table for female.</w:t>
      </w:r>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‘multicolor_pattern’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multicolor_pattern) and “Neutral” (gray, white, black,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bookmarkStart w:id="25" w:name="_GoBack"/>
      <w:bookmarkEnd w:id="25"/>
      <w:r>
        <w:t>.</w:t>
      </w:r>
      <w:r w:rsidR="00252026">
        <w:t xml:space="preserve"> </w:t>
      </w:r>
      <w:r w:rsidR="007A32D1">
        <w:t xml:space="preserve">The reason that we opted for a single group called multicolor_pattern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ColorMatching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B82E7A">
      <w:pPr>
        <w:pStyle w:val="Heading8"/>
      </w:pPr>
      <w:r>
        <w:t>Table 3.</w:t>
      </w:r>
      <w:r w:rsidR="00FB6FF2">
        <w:t>7</w:t>
      </w:r>
      <w:r>
        <w:t>:</w:t>
      </w:r>
      <w:r>
        <w:tab/>
        <w:t>Color Matching score table for male and female.</w:t>
      </w:r>
    </w:p>
    <w:p w:rsidR="00B82E7A" w:rsidRDefault="00B82E7A" w:rsidP="00B82E7A">
      <w:pPr>
        <w:pStyle w:val="Heading4"/>
      </w:pPr>
      <w:r>
        <w:lastRenderedPageBreak/>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26" w:name="_Toc354617435"/>
      <w:r>
        <w:t>3.2</w:t>
      </w:r>
      <w:r>
        <w:tab/>
        <w:t>Architecture</w:t>
      </w:r>
      <w:bookmarkEnd w:id="26"/>
    </w:p>
    <w:p w:rsidR="00B82E7A" w:rsidRDefault="00B82E7A" w:rsidP="00B82E7A">
      <w:pPr>
        <w:pStyle w:val="text"/>
      </w:pPr>
      <w:r>
        <w:t>ClosetStylist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v:shape id="_x0000_i1033" type="#_x0000_t75" style="width:288.15pt;height:314.85pt" o:ole="">
            <v:imagedata r:id="rId43" o:title=""/>
          </v:shape>
          <o:OLEObject Type="Embed" ProgID="Visio.Drawing.11" ShapeID="_x0000_i1033" DrawAspect="Content" ObjectID="_1476818867" r:id="rId44"/>
        </w:object>
      </w:r>
    </w:p>
    <w:p w:rsidR="00B82E7A" w:rsidRDefault="00B82E7A" w:rsidP="00B82E7A">
      <w:pPr>
        <w:pStyle w:val="Heading8"/>
      </w:pPr>
      <w:bookmarkStart w:id="27" w:name="_Toc355221568"/>
      <w:r>
        <w:t>Figure 3.2:</w:t>
      </w:r>
      <w:r>
        <w:tab/>
        <w:t>ClosetStylist top-level architecture.</w:t>
      </w:r>
      <w:bookmarkEnd w:id="27"/>
    </w:p>
    <w:p w:rsidR="00B82E7A" w:rsidRDefault="00B82E7A" w:rsidP="00B82E7A">
      <w:pPr>
        <w:pStyle w:val="Heading4"/>
      </w:pPr>
      <w:bookmarkStart w:id="28" w:name="_Toc354617436"/>
      <w:r>
        <w:t>3.2.1</w:t>
      </w:r>
      <w:r>
        <w:tab/>
      </w:r>
      <w:bookmarkEnd w:id="28"/>
      <w:r>
        <w:t>Core</w:t>
      </w:r>
    </w:p>
    <w:p w:rsidR="00B82E7A" w:rsidRPr="001B4026" w:rsidRDefault="00B82E7A" w:rsidP="00B82E7A">
      <w:pPr>
        <w:pStyle w:val="text"/>
      </w:pPr>
      <w:r>
        <w:t xml:space="preserve">The core code includes common classes, common interfaces, helper classes, 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29" w:name="_Toc354617440"/>
      <w:r>
        <w:t>3.2.2</w:t>
      </w:r>
      <w:r>
        <w:tab/>
        <w:t>Presentation layer</w:t>
      </w:r>
      <w:bookmarkEnd w:id="29"/>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After UI/UX design was established, we had</w:t>
      </w:r>
      <w:r w:rsidR="00B86CEA">
        <w:t xml:space="preserve"> Truong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30" w:name="_Toc354617441"/>
      <w:r>
        <w:t>3.2.3</w:t>
      </w:r>
      <w:r>
        <w:tab/>
        <w:t>Application layer</w:t>
      </w:r>
      <w:bookmarkEnd w:id="30"/>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 outfits, keep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31" w:name="_Toc354617442"/>
      <w:r>
        <w:t>3.2.4</w:t>
      </w:r>
      <w:r>
        <w:tab/>
      </w:r>
      <w:bookmarkEnd w:id="31"/>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p>
    <w:p w:rsidR="00B82E7A" w:rsidRDefault="00B82E7A" w:rsidP="00B82E7A">
      <w:pPr>
        <w:pStyle w:val="text"/>
        <w:ind w:firstLine="0"/>
        <w:rPr>
          <w:noProof/>
          <w:lang w:eastAsia="zh-CN"/>
        </w:rPr>
      </w:pPr>
      <w:r>
        <w:object w:dxaOrig="6269" w:dyaOrig="4740">
          <v:shape id="_x0000_i1034" type="#_x0000_t75" style="width:313.15pt;height:237.25pt" o:ole="">
            <v:imagedata r:id="rId45" o:title=""/>
          </v:shape>
          <o:OLEObject Type="Embed" ProgID="Visio.Drawing.11" ShapeID="_x0000_i1034" DrawAspect="Content" ObjectID="_1476818868" r:id="rId46"/>
        </w:object>
      </w:r>
    </w:p>
    <w:p w:rsidR="00B82E7A" w:rsidRDefault="00B82E7A" w:rsidP="00B82E7A">
      <w:pPr>
        <w:pStyle w:val="text"/>
        <w:ind w:firstLine="0"/>
      </w:pPr>
      <w:r>
        <w:object w:dxaOrig="10040" w:dyaOrig="4843">
          <v:shape id="_x0000_i1035" type="#_x0000_t75" style="width:432.2pt;height:208.25pt" o:ole="">
            <v:imagedata r:id="rId47" o:title=""/>
          </v:shape>
          <o:OLEObject Type="Embed" ProgID="Visio.Drawing.11" ShapeID="_x0000_i1035" DrawAspect="Content" ObjectID="_1476818869" r:id="rId48"/>
        </w:object>
      </w:r>
    </w:p>
    <w:p w:rsidR="00B82E7A" w:rsidRDefault="00B82E7A" w:rsidP="00B82E7A">
      <w:pPr>
        <w:pStyle w:val="Heading8"/>
      </w:pPr>
      <w:bookmarkStart w:id="32" w:name="_Toc355221573"/>
      <w:r>
        <w:t>Figure 3.3:</w:t>
      </w:r>
      <w:r>
        <w:tab/>
        <w:t>Database tables.</w:t>
      </w:r>
      <w:bookmarkEnd w:id="32"/>
    </w:p>
    <w:p w:rsidR="00B82E7A" w:rsidRDefault="00B82E7A" w:rsidP="00B82E7A">
      <w:pPr>
        <w:pStyle w:val="Heading4"/>
      </w:pPr>
      <w:bookmarkStart w:id="33"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49" o:title=""/>
          </v:shape>
          <o:OLEObject Type="Embed" ProgID="Visio.Drawing.11" ShapeID="_x0000_i1036" DrawAspect="Content" ObjectID="_1476818870" r:id="rId50"/>
        </w:object>
      </w:r>
    </w:p>
    <w:p w:rsidR="00B82E7A" w:rsidRDefault="00B82E7A" w:rsidP="00B82E7A">
      <w:pPr>
        <w:pStyle w:val="Heading8"/>
      </w:pPr>
      <w:r>
        <w:t>Figure 3.4:</w:t>
      </w:r>
      <w:r>
        <w:tab/>
        <w:t>Factory Method Pattern for storage.</w:t>
      </w:r>
    </w:p>
    <w:p w:rsidR="00B82E7A" w:rsidRPr="00AF146F" w:rsidRDefault="00B82E7A" w:rsidP="00B82E7A">
      <w:pPr>
        <w:pStyle w:val="text"/>
      </w:pPr>
      <w:r>
        <w:t>In Figure 3.4, the abstract Creator class is StorageFactory and the concrete Creator classes are SDCardStorageFactory and GoogleAppEngineStorageFactory. The 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B82E7A" w:rsidRDefault="000F7861" w:rsidP="00B641D1">
      <w:pPr>
        <w:pStyle w:val="text"/>
        <w:jc w:val="left"/>
      </w:pPr>
      <w:r>
        <w:rPr>
          <w:noProof/>
          <w:lang w:eastAsia="zh-CN"/>
        </w:rPr>
        <w:lastRenderedPageBreak/>
        <w:drawing>
          <wp:inline distT="0" distB="0" distL="0" distR="0" wp14:anchorId="521B32DC" wp14:editId="787B10E3">
            <wp:extent cx="5302718" cy="19242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6012" cy="1929065"/>
                    </a:xfrm>
                    <a:prstGeom prst="rect">
                      <a:avLst/>
                    </a:prstGeom>
                    <a:noFill/>
                    <a:ln>
                      <a:noFill/>
                    </a:ln>
                  </pic:spPr>
                </pic:pic>
              </a:graphicData>
            </a:graphic>
          </wp:inline>
        </w:drawing>
      </w:r>
    </w:p>
    <w:p w:rsidR="00E03212" w:rsidRDefault="00E03212" w:rsidP="00B641D1">
      <w:pPr>
        <w:pStyle w:val="text"/>
        <w:jc w:val="left"/>
      </w:pPr>
    </w:p>
    <w:p w:rsidR="00B82E7A" w:rsidRDefault="00B82E7A" w:rsidP="00B82E7A">
      <w:pPr>
        <w:pStyle w:val="Heading8"/>
      </w:pPr>
      <w:r>
        <w:t>Figure 3.5:</w:t>
      </w:r>
      <w:r>
        <w:tab/>
        <w:t>AbstractFactory classes and ConcreteFactory classes of Abstract Factory Pattern applied in Clothes Matching service.</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0F7861" w:rsidRDefault="000F7861" w:rsidP="00B641D1">
      <w:pPr>
        <w:pStyle w:val="text"/>
        <w:jc w:val="left"/>
      </w:pPr>
    </w:p>
    <w:p w:rsidR="00773399" w:rsidRDefault="00134614" w:rsidP="00773399">
      <w:r>
        <w:rPr>
          <w:noProof/>
          <w:lang w:eastAsia="zh-CN"/>
        </w:rPr>
        <w:drawing>
          <wp:inline distT="0" distB="0" distL="0" distR="0">
            <wp:extent cx="5479415" cy="34048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9415" cy="3404870"/>
                    </a:xfrm>
                    <a:prstGeom prst="rect">
                      <a:avLst/>
                    </a:prstGeom>
                    <a:noFill/>
                    <a:ln>
                      <a:noFill/>
                    </a:ln>
                  </pic:spPr>
                </pic:pic>
              </a:graphicData>
            </a:graphic>
          </wp:inline>
        </w:drawing>
      </w:r>
    </w:p>
    <w:p w:rsidR="00242CEC" w:rsidRDefault="00242CEC" w:rsidP="00B641D1">
      <w:pPr>
        <w:pStyle w:val="Heading8"/>
      </w:pPr>
      <w:r>
        <w:t>Figure 3.6:</w:t>
      </w:r>
      <w:r>
        <w:tab/>
        <w:t>AbstractProduct classes and ConcreteProduct classes of the Abstract Factory Pattern applied in Clothes Matching service (OccasionMatching, PairMatching, and ColorMatching classes).</w:t>
      </w:r>
    </w:p>
    <w:p w:rsidR="00B82E7A" w:rsidRDefault="00B82E7A" w:rsidP="00B82E7A">
      <w:pPr>
        <w:pStyle w:val="Heading5"/>
      </w:pPr>
      <w:r>
        <w:t>3.2.5.2 Template Pattern</w:t>
      </w:r>
    </w:p>
    <w:p w:rsidR="00B82E7A" w:rsidRPr="005A1131" w:rsidRDefault="00B82E7A" w:rsidP="00B82E7A">
      <w:pPr>
        <w:pStyle w:val="text"/>
      </w:pPr>
      <w:r>
        <w:t xml:space="preserve">This pattern is applied to the ClothesMatching class to encapsulate the five-step algorithm described above. ClothesMatchingMale and ClothesMatchingFemale are the </w:t>
      </w:r>
      <w:r>
        <w:lastRenderedPageBreak/>
        <w:t>two subclasses of ClothesMatching and we can modify the implementation steps if we need to tailor our need for each gender. This provides a framework to plug in new gender in the future. Besides, the algorithm lives in one place (ClothesMatching class), so it is easy for code change later on. ClothesMatching focuses on the algorithm and let subclasses such as ClothesMatchingMale and ClothesMatchingFemale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r w:rsidRPr="00AF1AF6">
        <w:t>3.3</w:t>
      </w:r>
      <w:r w:rsidRPr="00AF1AF6">
        <w:tab/>
        <w:t>Class diagrams</w:t>
      </w:r>
      <w:bookmarkEnd w:id="33"/>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82E7A" w:rsidRDefault="00D537FA" w:rsidP="00B82E7A">
      <w:pPr>
        <w:pStyle w:val="text"/>
        <w:ind w:firstLine="0"/>
      </w:pPr>
      <w:r>
        <w:rPr>
          <w:noProof/>
          <w:lang w:eastAsia="zh-CN"/>
        </w:rPr>
        <w:lastRenderedPageBreak/>
        <w:drawing>
          <wp:inline distT="0" distB="0" distL="0" distR="0" wp14:anchorId="34D08E53" wp14:editId="3FF0C3E5">
            <wp:extent cx="5854700" cy="532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5321300"/>
                    </a:xfrm>
                    <a:prstGeom prst="rect">
                      <a:avLst/>
                    </a:prstGeom>
                    <a:noFill/>
                    <a:ln>
                      <a:noFill/>
                    </a:ln>
                  </pic:spPr>
                </pic:pic>
              </a:graphicData>
            </a:graphic>
          </wp:inline>
        </w:drawing>
      </w:r>
    </w:p>
    <w:p w:rsidR="00B82E7A" w:rsidRDefault="00B82E7A" w:rsidP="00B82E7A">
      <w:pPr>
        <w:pStyle w:val="Heading8"/>
      </w:pPr>
      <w:bookmarkStart w:id="34" w:name="_Toc355221574"/>
      <w:r>
        <w:t>Figure 3.</w:t>
      </w:r>
      <w:r w:rsidR="003E62E0">
        <w:t>7</w:t>
      </w:r>
      <w:r>
        <w:t>:</w:t>
      </w:r>
      <w:r>
        <w:tab/>
        <w:t>ClosetStylist class diagram.</w:t>
      </w:r>
      <w:bookmarkEnd w:id="34"/>
    </w:p>
    <w:p w:rsidR="00B82E7A" w:rsidRDefault="00B82E7A" w:rsidP="00B82E7A">
      <w:pPr>
        <w:overflowPunct/>
        <w:autoSpaceDE/>
        <w:autoSpaceDN/>
        <w:adjustRightInd/>
        <w:textAlignment w:val="auto"/>
        <w:rPr>
          <w:b/>
          <w:sz w:val="28"/>
        </w:rPr>
      </w:pPr>
      <w:r>
        <w:br w:type="page"/>
      </w:r>
    </w:p>
    <w:p w:rsidR="00B82E7A" w:rsidRDefault="00B82E7A" w:rsidP="00B82E7A">
      <w:pPr>
        <w:pStyle w:val="Heading2"/>
      </w:pPr>
      <w:bookmarkStart w:id="35" w:name="_Toc354617444"/>
      <w:r>
        <w:lastRenderedPageBreak/>
        <w:t xml:space="preserve">Chapter </w:t>
      </w:r>
      <w:bookmarkEnd w:id="35"/>
      <w:r>
        <w:t>4 Results</w:t>
      </w:r>
    </w:p>
    <w:p w:rsidR="00B82E7A" w:rsidRPr="007A04D2" w:rsidRDefault="00B82E7A" w:rsidP="00B82E7A">
      <w:pPr>
        <w:pStyle w:val="text"/>
      </w:pPr>
      <w:r>
        <w:t>Closetstylist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36" w:name="_Toc354617445"/>
      <w:r>
        <w:t>4.1</w:t>
      </w:r>
      <w:r>
        <w:tab/>
      </w:r>
      <w:bookmarkEnd w:id="36"/>
      <w:r>
        <w:t>Outfit Of The Day Result</w:t>
      </w:r>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w:t>
      </w:r>
      <w:r w:rsidR="002C3916">
        <w:t xml:space="preserve">data </w:t>
      </w:r>
      <w:r w:rsidR="002408A3">
        <w:t xml:space="preserve">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lastRenderedPageBreak/>
        <w:t xml:space="preserve">If there are many items in the same style, the algorithm tends to provide the same suggestion lists for different occasions. </w:t>
      </w:r>
    </w:p>
    <w:p w:rsidR="00B82E7A" w:rsidRDefault="00B82E7A" w:rsidP="00B82E7A">
      <w:pPr>
        <w:pStyle w:val="text"/>
        <w:numPr>
          <w:ilvl w:val="0"/>
          <w:numId w:val="18"/>
        </w:numPr>
      </w:pPr>
      <w:r>
        <w:t xml:space="preserve">At the moment, the suggestion list is not much difference between these 2 pairs of occasions: Formal and Semi_Formal, Day_Out and Night_Out.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37" w:name="_Toc354617446"/>
      <w:r>
        <w:t>4.2</w:t>
      </w:r>
      <w:r>
        <w:tab/>
      </w:r>
      <w:bookmarkEnd w:id="37"/>
      <w:r>
        <w:t>Display Picture</w:t>
      </w:r>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list of </w:t>
      </w:r>
      <w:r>
        <w:lastRenderedPageBreak/>
        <w:t>images in My Closet screen or multiple images in Outfit of the Day screen smoothly as the user scrolled up and down.</w:t>
      </w:r>
    </w:p>
    <w:p w:rsidR="00B82E7A" w:rsidRDefault="00B82E7A" w:rsidP="00B82E7A">
      <w:pPr>
        <w:pStyle w:val="Heading3"/>
      </w:pPr>
      <w:bookmarkStart w:id="38" w:name="_Toc354617447"/>
      <w:r>
        <w:t>4.3</w:t>
      </w:r>
      <w:r>
        <w:tab/>
      </w:r>
      <w:bookmarkEnd w:id="38"/>
      <w:r>
        <w:t>Weather service and location service</w:t>
      </w:r>
    </w:p>
    <w:p w:rsidR="00B82E7A" w:rsidRDefault="00B82E7A" w:rsidP="00B82E7A">
      <w:pPr>
        <w:pStyle w:val="text"/>
      </w:pPr>
      <w:r>
        <w:t xml:space="preserve">The app uses the location service from geonames [Geo] to find the city and country based on current location, and then obtains the weather information from Open Weather Map service. </w:t>
      </w:r>
    </w:p>
    <w:p w:rsidR="00B82E7A" w:rsidRDefault="00B82E7A" w:rsidP="00B82E7A">
      <w:pPr>
        <w:pStyle w:val="text"/>
      </w:pPr>
      <w:r>
        <w:t>The result for location service provides the correct city and country, but the zip code is not quite exact. However, this result is acceptable for our app because we do not need exact location as other tracking app with the assumption that the weather within a city does not change significantly.</w:t>
      </w:r>
    </w:p>
    <w:p w:rsidR="00B82E7A" w:rsidRPr="002F2DF6" w:rsidRDefault="00B82E7A" w:rsidP="00B82E7A">
      <w:pPr>
        <w:pStyle w:val="text"/>
      </w:pPr>
      <w:r>
        <w:t xml:space="preserve">Regarding the weather, we compare </w:t>
      </w:r>
      <w:r w:rsidR="001905E9">
        <w:t>the temperature returned from Open Weather</w:t>
      </w:r>
      <w:r w:rsidR="005426CE">
        <w:t xml:space="preserve"> Map</w:t>
      </w:r>
      <w:r w:rsidR="001905E9">
        <w:t xml:space="preserve"> service </w:t>
      </w:r>
      <w:r>
        <w:t>with the weather.com information and it is within the -5 to +5 Fahrenheit range. This is acceptable because the granularity in our algorithm is bigger than this.</w:t>
      </w:r>
    </w:p>
    <w:p w:rsidR="00B82E7A" w:rsidRDefault="00B82E7A" w:rsidP="00B82E7A">
      <w:pPr>
        <w:pStyle w:val="Heading3"/>
      </w:pPr>
      <w:r>
        <w:t>4.4</w:t>
      </w:r>
      <w:r>
        <w:tab/>
        <w:t>Screenshots</w:t>
      </w:r>
    </w:p>
    <w:p w:rsidR="00B82E7A"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B82E7A" w:rsidP="00B82E7A">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lastRenderedPageBreak/>
              <w:drawing>
                <wp:inline distT="0" distB="0" distL="0" distR="0" wp14:anchorId="1E6C3D3F" wp14:editId="39766424">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0DEC9325" wp14:editId="47D5B2A8">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r w:rsidRPr="0060220C">
        <w:t xml:space="preserve">Figure </w:t>
      </w:r>
      <w:r>
        <w:t>4.1</w:t>
      </w:r>
      <w:r w:rsidRPr="0060220C">
        <w:t xml:space="preserve">: </w:t>
      </w:r>
      <w:r w:rsidRPr="0060220C">
        <w:tab/>
        <w:t xml:space="preserve">User login and registration </w:t>
      </w:r>
      <w:r>
        <w:t>screenshots</w:t>
      </w:r>
      <w:r w:rsidRPr="0060220C">
        <w:t>.</w:t>
      </w:r>
    </w:p>
    <w:p w:rsidR="00B82E7A" w:rsidRDefault="00B82E7A"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ClosetStylist prototype. In the register mockups, there </w:t>
      </w:r>
      <w:r w:rsidR="0019353A">
        <w:t>was</w:t>
      </w:r>
      <w:r>
        <w:t xml:space="preserve"> a user’s profile picture, which was intended to be used in the Outfit of the Day screen to</w:t>
      </w:r>
      <w:r w:rsidR="00312D6D">
        <w:t xml:space="preserve"> help the users visualize the outfit on their </w:t>
      </w:r>
      <w:r w:rsidR="00312D6D">
        <w:lastRenderedPageBreak/>
        <w:t>body</w:t>
      </w:r>
      <w:r>
        <w:t xml:space="preserve">. However, that screen already looked a little busy with too many items, and hence the profile picture was removed in the registration step. </w:t>
      </w:r>
    </w:p>
    <w:p w:rsidR="00B82E7A" w:rsidRDefault="00B82E7A" w:rsidP="00B82E7A">
      <w:pPr>
        <w:pStyle w:val="Heading4"/>
      </w:pPr>
      <w:r>
        <w:t>4.4.2</w:t>
      </w:r>
      <w:r>
        <w:tab/>
        <w:t>Main Screen and Side Menu</w:t>
      </w:r>
    </w:p>
    <w:p w:rsidR="00B82E7A" w:rsidRDefault="00B82E7A" w:rsidP="00B82E7A">
      <w:pPr>
        <w:pStyle w:val="text"/>
      </w:pPr>
      <w:r>
        <w:rPr>
          <w:noProof/>
          <w:lang w:eastAsia="zh-CN"/>
        </w:rPr>
        <w:drawing>
          <wp:inline distT="0" distB="0" distL="0" distR="0" wp14:anchorId="70D4194D" wp14:editId="13DB8E8B">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68F82FCD" wp14:editId="144ECC5A">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B82E7A">
      <w:pPr>
        <w:pStyle w:val="Heading8"/>
      </w:pPr>
      <w:r>
        <w:t xml:space="preserve">Figure 4.2: </w:t>
      </w:r>
      <w:r>
        <w:tab/>
        <w:t>Main Screen and Side Menu screenshots.</w:t>
      </w:r>
    </w:p>
    <w:p w:rsidR="00B82E7A" w:rsidRDefault="00B82E7A" w:rsidP="00B82E7A">
      <w:pPr>
        <w:pStyle w:val="text"/>
      </w:pPr>
      <w:r>
        <w:t>The screenshots in Figure 4.2 look alike their mockups in Figure 2.10 and there was no change from the original design.</w:t>
      </w:r>
    </w:p>
    <w:p w:rsidR="00B82E7A" w:rsidRDefault="00B82E7A" w:rsidP="00B82E7A">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2E025C5B" wp14:editId="2B9DE9B9">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41C2FCD" wp14:editId="2862C442">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r>
        <w:t xml:space="preserve">Figure 4.3: </w:t>
      </w:r>
      <w:r>
        <w:tab/>
        <w:t>My Closet and Add Item screenshots.</w:t>
      </w:r>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700FEA52" wp14:editId="2D9D3D88">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44E59E9" wp14:editId="4CDBE868">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r>
        <w:t xml:space="preserve">Figure 4.4: </w:t>
      </w:r>
      <w:r>
        <w:tab/>
        <w:t>Outfit of the Day and Laundry bag screenshots.</w:t>
      </w:r>
    </w:p>
    <w:p w:rsidR="00B82E7A" w:rsidRPr="00455F5D"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B82E7A" w:rsidRPr="00455F5D" w:rsidRDefault="00B82E7A"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2B6FB06E" wp14:editId="76D02CD9">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2B556636" wp14:editId="063EF652">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r>
        <w:t xml:space="preserve">Figure 4.5: </w:t>
      </w:r>
      <w:r>
        <w:tab/>
        <w:t>Outfit History and Outfit Preview screenshots.</w:t>
      </w:r>
    </w:p>
    <w:p w:rsidR="00B82E7A" w:rsidRPr="0082756A" w:rsidRDefault="00B82E7A" w:rsidP="00B82E7A">
      <w:pPr>
        <w:pStyle w:val="text"/>
      </w:pPr>
      <w:r>
        <w:t>Similar to the change in Figure 4.4, screenshots in Figures 4.5 had the hat, shoes, and user’s profile picture deleted.</w:t>
      </w:r>
    </w:p>
    <w:p w:rsidR="00B82E7A" w:rsidRDefault="00B82E7A" w:rsidP="00B82E7A">
      <w:pPr>
        <w:pStyle w:val="Heading3"/>
      </w:pPr>
      <w:bookmarkStart w:id="39" w:name="_Toc354617448"/>
      <w:r>
        <w:t>4.4</w:t>
      </w:r>
      <w:r>
        <w:tab/>
        <w:t>Costs and level of effort</w:t>
      </w:r>
      <w:bookmarkEnd w:id="39"/>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lastRenderedPageBreak/>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B82E7A">
      <w:pPr>
        <w:pStyle w:val="Heading7"/>
      </w:pPr>
      <w:bookmarkStart w:id="40" w:name="_Toc354617467"/>
      <w:r>
        <w:t>Table 4.1:</w:t>
      </w:r>
      <w:r>
        <w:tab/>
        <w:t>ClosetStylist development costs.</w:t>
      </w:r>
      <w:bookmarkEnd w:id="40"/>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387C4CF4" wp14:editId="13A10A14">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B82E7A" w:rsidRDefault="00B82E7A" w:rsidP="00B82E7A">
      <w:pPr>
        <w:pStyle w:val="Heading8"/>
      </w:pPr>
      <w:bookmarkStart w:id="41" w:name="_Toc355221580"/>
      <w:r>
        <w:t>Figure 4.6:</w:t>
      </w:r>
      <w:r>
        <w:tab/>
        <w:t>Metrics with CodePro AnalytiX.</w:t>
      </w:r>
      <w:bookmarkEnd w:id="41"/>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240C6826" wp14:editId="0B044D34">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B82E7A" w:rsidRDefault="00B82E7A" w:rsidP="00B82E7A">
      <w:pPr>
        <w:pStyle w:val="Heading8"/>
      </w:pPr>
      <w:r>
        <w:t>Figure 4.7:</w:t>
      </w:r>
      <w:r>
        <w:tab/>
        <w:t>Foot print of Closet Stylist.</w:t>
      </w:r>
    </w:p>
    <w:p w:rsidR="00B82E7A" w:rsidRPr="004924BE" w:rsidRDefault="00B82E7A" w:rsidP="00B82E7A">
      <w:pPr>
        <w:pStyle w:val="text"/>
      </w:pPr>
    </w:p>
    <w:p w:rsidR="00B82E7A" w:rsidRDefault="00B82E7A" w:rsidP="00B82E7A">
      <w:pPr>
        <w:pStyle w:val="Heading3"/>
      </w:pPr>
      <w:bookmarkStart w:id="42" w:name="_Toc354617449"/>
      <w:r>
        <w:t>4.4</w:t>
      </w:r>
      <w:r>
        <w:tab/>
        <w:t>Lessons learned</w:t>
      </w:r>
      <w:bookmarkEnd w:id="42"/>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with similar problems. Stackoverflow and Android developer websites are my companions throughout the project. </w:t>
      </w:r>
    </w:p>
    <w:p w:rsidR="00B82E7A" w:rsidRDefault="00B82E7A" w:rsidP="00B82E7A">
      <w:pPr>
        <w:pStyle w:val="text"/>
      </w:pPr>
      <w:r>
        <w:lastRenderedPageBreak/>
        <w:t xml:space="preserve">Git is another new thing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 </w:t>
      </w:r>
      <w:r w:rsidR="008B69D3">
        <w:t>[VCG]</w:t>
      </w:r>
      <w:r w:rsidR="008B02A2">
        <w:t>, which is referenced in Advanced Programming Tool class,</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Below are the most highlighted things to do and not to do that I collected after finishing the first prototype of ClosetStylist: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Use mock data to avoid running out of request quota for location service. I learned this trick from [APT] while working on MileageRun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Use Robotium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lastRenderedPageBreak/>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I tried different software ranging from the official Kies program from Samsung to some unofficial software found on Internet but to no avail. It 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Heading2"/>
      </w:pPr>
      <w:bookmarkStart w:id="43" w:name="_Toc354617450"/>
      <w:r>
        <w:t>Chapter 5  Conclusion</w:t>
      </w:r>
      <w:bookmarkEnd w:id="43"/>
    </w:p>
    <w:p w:rsidR="00B82E7A" w:rsidRDefault="00B82E7A" w:rsidP="00B82E7A">
      <w:pPr>
        <w:pStyle w:val="Heading3"/>
      </w:pPr>
      <w:bookmarkStart w:id="44" w:name="_Toc354617451"/>
      <w:r>
        <w:t>5.1</w:t>
      </w:r>
      <w:r>
        <w:tab/>
        <w:t>Summary</w:t>
      </w:r>
      <w:bookmarkEnd w:id="44"/>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 xml:space="preserve">clothes matching service to deliver the following key features of the app: picking outfit programmatically based on weather and occasion options, viewing outfit history, </w:t>
      </w:r>
      <w:r>
        <w:lastRenderedPageBreak/>
        <w:t>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ClosetStylitst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45" w:name="_Toc354617452"/>
      <w:r>
        <w:t>5.2</w:t>
      </w:r>
      <w:r>
        <w:tab/>
        <w:t>Related work</w:t>
      </w:r>
      <w:bookmarkEnd w:id="45"/>
    </w:p>
    <w:p w:rsidR="00B82E7A" w:rsidRDefault="00B82E7A" w:rsidP="00B82E7A">
      <w:pPr>
        <w:pStyle w:val="text"/>
      </w:pPr>
      <w:r>
        <w:t xml:space="preserve">There are many fashion apps available but not many of them offer all of the features of ClosetStylist.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supported features in ClosetStylist.</w:t>
      </w:r>
    </w:p>
    <w:p w:rsidR="00B82E7A" w:rsidRDefault="00B82E7A" w:rsidP="00B82E7A">
      <w:pPr>
        <w:pStyle w:val="Heading4"/>
      </w:pPr>
      <w:bookmarkStart w:id="46" w:name="_Toc354617453"/>
      <w:r>
        <w:lastRenderedPageBreak/>
        <w:t>5.2.1</w:t>
      </w:r>
      <w:r>
        <w:tab/>
      </w:r>
      <w:bookmarkEnd w:id="46"/>
      <w:r>
        <w:t>Stylebook</w:t>
      </w:r>
    </w:p>
    <w:p w:rsidR="00B82E7A" w:rsidRDefault="00B82E7A" w:rsidP="00B82E7A">
      <w:pPr>
        <w:pStyle w:val="text"/>
      </w:pPr>
      <w:r>
        <w:t>This is an iOS app and it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47" w:name="_Toc354617454"/>
      <w:r>
        <w:t>5.2.2</w:t>
      </w:r>
      <w:r>
        <w:tab/>
      </w:r>
      <w:bookmarkEnd w:id="47"/>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 it does not provide some fundamental features of ClosetStylist such as managing laundry bag or suggesting outfit to wear.</w:t>
      </w:r>
    </w:p>
    <w:p w:rsidR="00B82E7A" w:rsidRDefault="00B82E7A" w:rsidP="00B82E7A">
      <w:pPr>
        <w:pStyle w:val="Heading4"/>
      </w:pPr>
      <w:bookmarkStart w:id="48" w:name="_Toc354617455"/>
      <w:r>
        <w:t>5.2.3</w:t>
      </w:r>
      <w:r>
        <w:tab/>
      </w:r>
      <w:bookmarkEnd w:id="48"/>
      <w:r>
        <w:t>Netrobe</w:t>
      </w:r>
    </w:p>
    <w:p w:rsidR="00B82E7A" w:rsidRDefault="00B82E7A" w:rsidP="00B82E7A">
      <w:pPr>
        <w:pStyle w:val="text"/>
      </w:pPr>
      <w:r>
        <w:t>This app is only available in iOS. It offers quite appealing features includes managing clothes, and mixmatching outfits from the garments populated. The ClosetStylist features lacked in this app are laundry bag maintenance and outfit suggestion.</w:t>
      </w:r>
    </w:p>
    <w:p w:rsidR="00B82E7A" w:rsidRDefault="00B82E7A" w:rsidP="00B82E7A">
      <w:pPr>
        <w:pStyle w:val="Heading3"/>
      </w:pPr>
      <w:bookmarkStart w:id="49" w:name="_Toc354617456"/>
      <w:r>
        <w:lastRenderedPageBreak/>
        <w:t>5.3</w:t>
      </w:r>
      <w:r>
        <w:tab/>
        <w:t>Future work</w:t>
      </w:r>
      <w:bookmarkEnd w:id="49"/>
    </w:p>
    <w:p w:rsidR="00B82E7A" w:rsidRDefault="00B82E7A" w:rsidP="00B82E7A">
      <w:pPr>
        <w:pStyle w:val="text"/>
      </w:pPr>
      <w:r>
        <w:t xml:space="preserve">This ClosetStylist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50" w:name="_Toc354617458"/>
      <w:r>
        <w:t>5.3.1</w:t>
      </w:r>
      <w:r>
        <w:tab/>
        <w:t>Integration with social network</w:t>
      </w:r>
      <w:bookmarkEnd w:id="50"/>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51" w:name="_Toc354617457"/>
      <w:bookmarkStart w:id="52" w:name="_Toc354617459"/>
      <w:r>
        <w:t>5.3.2</w:t>
      </w:r>
      <w:r>
        <w:tab/>
      </w:r>
      <w:bookmarkEnd w:id="51"/>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w:t>
      </w:r>
      <w:r>
        <w:lastRenderedPageBreak/>
        <w:t xml:space="preserve">displaying them will make the phone screen too crowded but also the algorithm to choose pick an outfit will be much more complex. Nevertheless, these are essential to make a fully functional app. </w:t>
      </w:r>
    </w:p>
    <w:bookmarkEnd w:id="52"/>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53" w:name="_Toc354617460"/>
      <w:r>
        <w:t>5.3.5</w:t>
      </w:r>
      <w:r>
        <w:tab/>
      </w:r>
      <w:bookmarkEnd w:id="53"/>
      <w:r>
        <w:t xml:space="preserve">Create app for iOS </w:t>
      </w:r>
    </w:p>
    <w:p w:rsidR="00B82E7A" w:rsidRPr="00B5237F"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B82E7A" w:rsidRPr="00F0100F" w:rsidRDefault="00B82E7A" w:rsidP="00B82E7A">
      <w:pPr>
        <w:pStyle w:val="text"/>
      </w:pPr>
    </w:p>
    <w:p w:rsidR="00B82E7A" w:rsidRDefault="00B82E7A" w:rsidP="00B82E7A">
      <w:pPr>
        <w:pStyle w:val="Heading2"/>
      </w:pPr>
      <w:bookmarkStart w:id="54" w:name="_Toc354617463"/>
      <w:r>
        <w:t>References</w:t>
      </w:r>
      <w:bookmarkEnd w:id="54"/>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lastRenderedPageBreak/>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Default="00B82E7A" w:rsidP="00B82E7A">
      <w:pPr>
        <w:pStyle w:val="reference"/>
      </w:pPr>
      <w:r>
        <w:t xml:space="preserve"> [5FADYC] </w:t>
      </w:r>
      <w:r w:rsidRPr="006C353D">
        <w:t>"5 Fashion Apps to Digitize Your Closet." Mashable. Mashable, 1 Jan. 2013. Web. 23 Oct. 2014. &lt;http://mashable.com/2012/07/13/closet-management-apps/&gt;.</w:t>
      </w:r>
    </w:p>
    <w:p w:rsidR="00586AF4" w:rsidRDefault="00586AF4" w:rsidP="00B82E7A">
      <w:pPr>
        <w:pStyle w:val="reference"/>
      </w:pPr>
      <w:r>
        <w:t xml:space="preserve">[LAAD] </w:t>
      </w:r>
      <w:r w:rsidR="00795A10" w:rsidRPr="00795A10">
        <w:t>Jackson, Wallace. "Exploring Android App Development: The Lingo of Android and Building Your First Hello World App!" Learn Android App Development. Berkeley, Calif.: Apress, 2013. Print.</w:t>
      </w:r>
    </w:p>
    <w:p w:rsidR="00795A10" w:rsidRDefault="00A63C40" w:rsidP="00B82E7A">
      <w:pPr>
        <w:pStyle w:val="reference"/>
      </w:pPr>
      <w:r>
        <w:t xml:space="preserve">[VCG] </w:t>
      </w:r>
      <w:r w:rsidR="00795A10" w:rsidRPr="00795A10">
        <w:t xml:space="preserve">Loeliger, Jon, and Matthew McCullough. Version Control with Git. Second ed. (California): O'Reilly, 2012. Print. </w:t>
      </w:r>
    </w:p>
    <w:p w:rsidR="00795A10" w:rsidRPr="00B82E7A" w:rsidRDefault="00795A10" w:rsidP="00B82E7A">
      <w:pPr>
        <w:pStyle w:val="reference"/>
      </w:pPr>
      <w:r>
        <w:t xml:space="preserve">[APT] </w:t>
      </w:r>
      <w:r w:rsidRPr="00795A10">
        <w:t>Aziz, Adnan. "EE382V - Advanced Programming Tools." Advanced Programming Tools. 1 Aug. 2013. Web. 5 Nov. 2014.</w:t>
      </w:r>
    </w:p>
    <w:sectPr w:rsidR="00795A10" w:rsidRPr="00B82E7A" w:rsidSect="003C5819">
      <w:footerReference w:type="default" r:id="rId66"/>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85F" w:rsidRDefault="001E385F">
      <w:r>
        <w:separator/>
      </w:r>
    </w:p>
  </w:endnote>
  <w:endnote w:type="continuationSeparator" w:id="0">
    <w:p w:rsidR="001E385F" w:rsidRDefault="001E3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657CD7">
      <w:rPr>
        <w:rStyle w:val="PageNumber"/>
        <w:noProof/>
      </w:rPr>
      <w:t>v</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5959E2">
      <w:rPr>
        <w:rStyle w:val="PageNumber"/>
        <w:noProof/>
      </w:rPr>
      <w:t>31</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85F" w:rsidRDefault="001E385F">
      <w:r>
        <w:separator/>
      </w:r>
    </w:p>
  </w:footnote>
  <w:footnote w:type="continuationSeparator" w:id="0">
    <w:p w:rsidR="001E385F" w:rsidRDefault="001E38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B71"/>
    <w:rsid w:val="000176D2"/>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8A3"/>
    <w:rsid w:val="00241D2F"/>
    <w:rsid w:val="0024278C"/>
    <w:rsid w:val="00242CEC"/>
    <w:rsid w:val="00243FAF"/>
    <w:rsid w:val="00244B0D"/>
    <w:rsid w:val="00245C40"/>
    <w:rsid w:val="002462EA"/>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4F1B"/>
    <w:rsid w:val="00295231"/>
    <w:rsid w:val="00295572"/>
    <w:rsid w:val="002A044B"/>
    <w:rsid w:val="002A06F5"/>
    <w:rsid w:val="002A0F93"/>
    <w:rsid w:val="002A439B"/>
    <w:rsid w:val="002A58E3"/>
    <w:rsid w:val="002A7E2E"/>
    <w:rsid w:val="002A7F01"/>
    <w:rsid w:val="002B0045"/>
    <w:rsid w:val="002B0C95"/>
    <w:rsid w:val="002B1346"/>
    <w:rsid w:val="002B367A"/>
    <w:rsid w:val="002B3967"/>
    <w:rsid w:val="002B4340"/>
    <w:rsid w:val="002B582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0B05"/>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C77"/>
    <w:rsid w:val="003E7EEC"/>
    <w:rsid w:val="003F012B"/>
    <w:rsid w:val="003F297E"/>
    <w:rsid w:val="003F2A9A"/>
    <w:rsid w:val="003F4637"/>
    <w:rsid w:val="003F63BB"/>
    <w:rsid w:val="003F7974"/>
    <w:rsid w:val="0040601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38CF"/>
    <w:rsid w:val="004463BA"/>
    <w:rsid w:val="00446460"/>
    <w:rsid w:val="00447A18"/>
    <w:rsid w:val="00447AFF"/>
    <w:rsid w:val="00451796"/>
    <w:rsid w:val="0045402F"/>
    <w:rsid w:val="00454252"/>
    <w:rsid w:val="00455F5D"/>
    <w:rsid w:val="00457BE6"/>
    <w:rsid w:val="004603DB"/>
    <w:rsid w:val="00460D16"/>
    <w:rsid w:val="0046184C"/>
    <w:rsid w:val="004626EE"/>
    <w:rsid w:val="004631D6"/>
    <w:rsid w:val="00464AB0"/>
    <w:rsid w:val="00467ABC"/>
    <w:rsid w:val="0047057F"/>
    <w:rsid w:val="004713A6"/>
    <w:rsid w:val="0047271C"/>
    <w:rsid w:val="00472913"/>
    <w:rsid w:val="00472A95"/>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50FA"/>
    <w:rsid w:val="004F5A84"/>
    <w:rsid w:val="005006E9"/>
    <w:rsid w:val="00500C11"/>
    <w:rsid w:val="00502063"/>
    <w:rsid w:val="005051C0"/>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DB5"/>
    <w:rsid w:val="0060220C"/>
    <w:rsid w:val="0060424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5367"/>
    <w:rsid w:val="006255B3"/>
    <w:rsid w:val="0062652C"/>
    <w:rsid w:val="006278DD"/>
    <w:rsid w:val="00627AE6"/>
    <w:rsid w:val="00631522"/>
    <w:rsid w:val="006315BB"/>
    <w:rsid w:val="006349B3"/>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3BB3"/>
    <w:rsid w:val="00714C7C"/>
    <w:rsid w:val="00715482"/>
    <w:rsid w:val="007158E4"/>
    <w:rsid w:val="00716BF6"/>
    <w:rsid w:val="00721D07"/>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A5"/>
    <w:rsid w:val="008B6E6F"/>
    <w:rsid w:val="008C1141"/>
    <w:rsid w:val="008C2842"/>
    <w:rsid w:val="008C43B0"/>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4A2A"/>
    <w:rsid w:val="008E54E1"/>
    <w:rsid w:val="008E5938"/>
    <w:rsid w:val="008E6206"/>
    <w:rsid w:val="008E79D5"/>
    <w:rsid w:val="008F0595"/>
    <w:rsid w:val="008F2C74"/>
    <w:rsid w:val="008F4797"/>
    <w:rsid w:val="008F48A1"/>
    <w:rsid w:val="008F7427"/>
    <w:rsid w:val="00900B1D"/>
    <w:rsid w:val="00901A59"/>
    <w:rsid w:val="00903BDE"/>
    <w:rsid w:val="009071E1"/>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5B65"/>
    <w:rsid w:val="00935C1A"/>
    <w:rsid w:val="00940C98"/>
    <w:rsid w:val="00940D48"/>
    <w:rsid w:val="009416A3"/>
    <w:rsid w:val="009417CB"/>
    <w:rsid w:val="00942BF6"/>
    <w:rsid w:val="00945630"/>
    <w:rsid w:val="00946763"/>
    <w:rsid w:val="00946A92"/>
    <w:rsid w:val="00950492"/>
    <w:rsid w:val="00950F3D"/>
    <w:rsid w:val="009520D8"/>
    <w:rsid w:val="009520E8"/>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D7564"/>
    <w:rsid w:val="009E16E2"/>
    <w:rsid w:val="009E1F6F"/>
    <w:rsid w:val="009E758B"/>
    <w:rsid w:val="009F0461"/>
    <w:rsid w:val="009F0C51"/>
    <w:rsid w:val="009F18E4"/>
    <w:rsid w:val="009F3399"/>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50B3D"/>
    <w:rsid w:val="00A51527"/>
    <w:rsid w:val="00A5155E"/>
    <w:rsid w:val="00A515A7"/>
    <w:rsid w:val="00A54010"/>
    <w:rsid w:val="00A57483"/>
    <w:rsid w:val="00A60FB4"/>
    <w:rsid w:val="00A610C3"/>
    <w:rsid w:val="00A619FA"/>
    <w:rsid w:val="00A62860"/>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399"/>
    <w:rsid w:val="00BE547C"/>
    <w:rsid w:val="00BE63AA"/>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4696"/>
    <w:rsid w:val="00CD4D25"/>
    <w:rsid w:val="00CD711C"/>
    <w:rsid w:val="00CE08EC"/>
    <w:rsid w:val="00CE11C0"/>
    <w:rsid w:val="00CE19AC"/>
    <w:rsid w:val="00CE3507"/>
    <w:rsid w:val="00CE50FC"/>
    <w:rsid w:val="00CE6765"/>
    <w:rsid w:val="00CE6B5E"/>
    <w:rsid w:val="00CE6C05"/>
    <w:rsid w:val="00CF19D2"/>
    <w:rsid w:val="00D019D3"/>
    <w:rsid w:val="00D02064"/>
    <w:rsid w:val="00D02A22"/>
    <w:rsid w:val="00D06CB3"/>
    <w:rsid w:val="00D06F08"/>
    <w:rsid w:val="00D076C5"/>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453"/>
    <w:rsid w:val="00D6180A"/>
    <w:rsid w:val="00D6228E"/>
    <w:rsid w:val="00D63D2B"/>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610F"/>
    <w:rsid w:val="00F178D1"/>
    <w:rsid w:val="00F17CFA"/>
    <w:rsid w:val="00F20157"/>
    <w:rsid w:val="00F206A5"/>
    <w:rsid w:val="00F21BC7"/>
    <w:rsid w:val="00F21F38"/>
    <w:rsid w:val="00F2496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6EEB"/>
    <w:rsid w:val="00FE7177"/>
    <w:rsid w:val="00FE76D8"/>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image" Target="media/image23.emf"/><Relationship Id="rId50" Type="http://schemas.openxmlformats.org/officeDocument/2006/relationships/oleObject" Target="embeddings/oleObject12.bin"/><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oleObject" Target="embeddings/oleObject9.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emf"/><Relationship Id="rId48" Type="http://schemas.openxmlformats.org/officeDocument/2006/relationships/oleObject" Target="embeddings/oleObject11.bin"/><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10.bin"/><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6837B5-846F-4583-AE62-7029C2B6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25798</TotalTime>
  <Pages>70</Pages>
  <Words>10137</Words>
  <Characters>51144</Characters>
  <Application>Microsoft Office Word</Application>
  <DocSecurity>0</DocSecurity>
  <Lines>1894</Lines>
  <Paragraphs>1197</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60187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407</cp:revision>
  <cp:lastPrinted>2013-05-02T07:30:00Z</cp:lastPrinted>
  <dcterms:created xsi:type="dcterms:W3CDTF">2014-09-11T03:52:00Z</dcterms:created>
  <dcterms:modified xsi:type="dcterms:W3CDTF">2014-11-07T04:32:00Z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