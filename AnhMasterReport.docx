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6843D3" w:rsidRPr="00725DEB" w:rsidRDefault="006843D3">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6843D3" w:rsidRPr="00725DEB" w:rsidRDefault="006843D3">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3569DE" w:rsidP="00E444E3">
      <w:pPr>
        <w:pStyle w:val="textcentered"/>
        <w:ind w:firstLine="720"/>
        <w:jc w:val="left"/>
      </w:pPr>
      <w:r>
        <w:t xml:space="preserve">I would like to </w:t>
      </w:r>
      <w:r w:rsidR="00F1610F">
        <w:t xml:space="preserve">thank </w:t>
      </w:r>
      <w:r w:rsidR="00787891">
        <w:t>my supervisor, Professor</w:t>
      </w:r>
      <w:r>
        <w:t xml:space="preserve"> Adnan</w:t>
      </w:r>
      <w:r w:rsidR="00EC05B2">
        <w:t xml:space="preserve"> Aziz</w:t>
      </w:r>
      <w:r>
        <w:t xml:space="preserve">, who has </w:t>
      </w:r>
      <w:r w:rsidR="00F1610F">
        <w:t xml:space="preserve">provided </w:t>
      </w:r>
      <w:r>
        <w:t xml:space="preserve">guidance on the </w:t>
      </w:r>
      <w:proofErr w:type="spellStart"/>
      <w:r w:rsidR="00F1610F">
        <w:t>ClosetStylist</w:t>
      </w:r>
      <w:proofErr w:type="spellEnd"/>
      <w:r>
        <w:t xml:space="preserve"> project, and to my reader </w:t>
      </w:r>
      <w:r w:rsidR="00F1610F">
        <w:t>Professor Christine Julien, who has helped review this paper</w:t>
      </w:r>
      <w:r>
        <w:t xml:space="preserve">. I would also like to thank </w:t>
      </w:r>
      <w:r w:rsidR="00F1610F">
        <w:t xml:space="preserve">Ile </w:t>
      </w:r>
      <w:proofErr w:type="spellStart"/>
      <w:r w:rsidR="00F1610F">
        <w:t>Jugovski</w:t>
      </w:r>
      <w:proofErr w:type="spellEnd"/>
      <w:r w:rsidR="00F1610F">
        <w:t xml:space="preserve"> and Truong Nguyen for their support to create a beautiful and user friendly UI for </w:t>
      </w:r>
      <w:proofErr w:type="spellStart"/>
      <w:r w:rsidR="00F1610F">
        <w:t>ClosetStylist</w:t>
      </w:r>
      <w:proofErr w:type="spellEnd"/>
      <w:r w:rsidR="00F1610F">
        <w:t>.</w:t>
      </w:r>
      <w:r w:rsidR="00E444E3">
        <w:t xml:space="preserve"> Most importantly, I want to thank my parents and my </w:t>
      </w:r>
      <w:r w:rsidR="00F1610F">
        <w:t xml:space="preserve">wife </w:t>
      </w:r>
      <w:r w:rsidR="00E444E3">
        <w:t xml:space="preserve">for all the hard work and sacrifices they have </w:t>
      </w:r>
      <w:r w:rsidR="00C23626">
        <w:t xml:space="preserve">always </w:t>
      </w:r>
      <w:r w:rsidR="00E444E3">
        <w:t xml:space="preserve">made to support me </w:t>
      </w:r>
      <w:r w:rsidR="00F1610F">
        <w:t>throughout my work and studies</w:t>
      </w:r>
      <w:r w:rsidR="00E444E3">
        <w:t>.</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93397B" w:rsidRDefault="0093397B">
      <w:pPr>
        <w:pStyle w:val="text"/>
      </w:pPr>
      <w:proofErr w:type="spellStart"/>
      <w:r>
        <w:t>ClosetStylist</w:t>
      </w:r>
      <w:proofErr w:type="spellEnd"/>
      <w:r>
        <w:t xml:space="preserve"> is an Android app that helps users digitize their clothing inventory for better usage, manage worn history, laundry bags, and </w:t>
      </w:r>
      <w:r w:rsidR="00B24743">
        <w:t xml:space="preserve">last but not least, </w:t>
      </w:r>
      <w:r>
        <w:t xml:space="preserve">suggest what to wear based on the weather. The app utilizes a variety of services from commercial such as location and weather services to proprietary clothes matching algorithm to recommend the most suitable outfit to users. In addition to the main features, </w:t>
      </w:r>
      <w:proofErr w:type="spellStart"/>
      <w:r>
        <w:t>ClosetStylist</w:t>
      </w:r>
      <w:proofErr w:type="spellEnd"/>
      <w:r>
        <w:t xml:space="preserve"> provides </w:t>
      </w:r>
      <w:r w:rsidR="00B24743">
        <w:t>a friendly user interface, easy to navigate control flow to keep users excited when they use the app.</w:t>
      </w:r>
    </w:p>
    <w:p w:rsidR="00BB45CB" w:rsidRDefault="00BB45CB">
      <w:pPr>
        <w:pStyle w:val="text"/>
      </w:pP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w:t>
      </w:r>
      <w:r w:rsidR="0016096E">
        <w:t xml:space="preserve"> for special events</w:t>
      </w:r>
      <w:r w:rsidR="00570EAF">
        <w:t xml:space="preserve">. </w:t>
      </w:r>
      <w:r>
        <w:t>Their service</w:t>
      </w:r>
      <w:r w:rsidR="00570EAF">
        <w:t>s</w:t>
      </w:r>
      <w:r>
        <w:t xml:space="preserve"> </w:t>
      </w:r>
      <w:r w:rsidR="00570EAF">
        <w:t>usually deem</w:t>
      </w:r>
      <w:r>
        <w:t xml:space="preserve"> too expensive for </w:t>
      </w:r>
      <w:r w:rsidR="00570EAF">
        <w:t>majority</w:t>
      </w:r>
      <w:r w:rsidR="0016096E">
        <w:t xml:space="preserve"> of people whose budget is tight</w:t>
      </w:r>
      <w:r>
        <w:t xml:space="preserve">. </w:t>
      </w:r>
      <w:r w:rsidR="0016096E">
        <w:t>That is the reason while m</w:t>
      </w:r>
      <w:r>
        <w:t xml:space="preserve">ost people love fashion and love to </w:t>
      </w:r>
      <w:r w:rsidR="0039130C">
        <w:t>look fashionable</w:t>
      </w:r>
      <w:r>
        <w:t xml:space="preserve">,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16096E">
        <w:t xml:space="preserve">best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Another point is that spending a lot of mon</w:t>
      </w:r>
      <w:r w:rsidR="006965A5">
        <w:t>ey on clothes does not necessarily</w:t>
      </w:r>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w:t>
      </w:r>
      <w:r w:rsidR="0016096E">
        <w:t>know when</w:t>
      </w:r>
      <w:r w:rsidRPr="004B7538">
        <w:t xml:space="preserve"> our laundry bag </w:t>
      </w:r>
      <w:r w:rsidR="0016096E">
        <w:t xml:space="preserve">is full </w:t>
      </w:r>
      <w:r w:rsidRPr="004B7538">
        <w:t xml:space="preserve">to avoid running out of clothes? Somebody does not have a washing machine at home and doing laundry will take several hours waiting in the </w:t>
      </w:r>
      <w:r w:rsidR="00F178D1">
        <w:t>L</w:t>
      </w:r>
      <w:r w:rsidR="00F178D1" w:rsidRPr="004B7538">
        <w:t>aundromat</w:t>
      </w:r>
      <w:r w:rsidRPr="004B7538">
        <w:t xml:space="preserve"> (if we </w:t>
      </w:r>
      <w:r w:rsidR="0016096E">
        <w:t>do not</w:t>
      </w:r>
      <w:r w:rsidRPr="004B7538">
        <w:t xml:space="preserve"> want to pay some extra bucks to have it done and folded, but we </w:t>
      </w:r>
      <w:r w:rsidR="0016096E">
        <w:t xml:space="preserve">do not </w:t>
      </w:r>
      <w:r w:rsidRPr="004B7538">
        <w:t xml:space="preserve">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t>
      </w:r>
      <w:r w:rsidR="0016096E">
        <w:t xml:space="preserve">more often, </w:t>
      </w:r>
      <w:r>
        <w:t xml:space="preserve">the first one I find in my closet. When I </w:t>
      </w:r>
      <w:r w:rsidR="0016096E">
        <w:t xml:space="preserve">am about to leave my house, I </w:t>
      </w:r>
      <w:r>
        <w:t xml:space="preserve">open </w:t>
      </w:r>
      <w:r w:rsidRPr="004B7538">
        <w:t xml:space="preserve">the door, </w:t>
      </w:r>
      <w:r>
        <w:t xml:space="preserve">suddenly I realize the outfit I chose </w:t>
      </w:r>
      <w:r>
        <w:lastRenderedPageBreak/>
        <w:t xml:space="preserve">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is an Android app </w:t>
      </w:r>
      <w:r w:rsidR="00F66FF6">
        <w:t xml:space="preserve">developed to address problems above. Its core functionalities includes </w:t>
      </w:r>
      <w:r>
        <w:t xml:space="preserve">assist women and men to pick the right outfit from their </w:t>
      </w:r>
      <w:r w:rsidR="006965A5">
        <w:t>clothing inventory</w:t>
      </w:r>
      <w:r w:rsidR="00F66FF6">
        <w:t>;</w:t>
      </w:r>
      <w:r>
        <w:t xml:space="preserve"> </w:t>
      </w:r>
      <w:r w:rsidR="0093397B">
        <w:t>organize</w:t>
      </w:r>
      <w:r w:rsidR="006965A5">
        <w:t xml:space="preserve"> </w:t>
      </w:r>
      <w:r w:rsidR="00F66FF6">
        <w:t>their closet</w:t>
      </w:r>
      <w:r w:rsidR="0093397B">
        <w:t>s digitally</w:t>
      </w:r>
      <w:r>
        <w:t>, manage</w:t>
      </w:r>
      <w:r w:rsidR="00F66FF6">
        <w:t xml:space="preserve"> their </w:t>
      </w:r>
      <w:r>
        <w:t xml:space="preserve">laundry bags, and </w:t>
      </w:r>
      <w:r w:rsidR="00F66FF6">
        <w:t xml:space="preserve">keep track of </w:t>
      </w:r>
      <w:r w:rsidR="006965A5">
        <w:t xml:space="preserve">worn </w:t>
      </w:r>
      <w:r>
        <w:t xml:space="preserve">history. </w:t>
      </w:r>
      <w:r w:rsidR="00F66FF6">
        <w:t xml:space="preserve">The ultimate goal is to </w:t>
      </w:r>
      <w:r w:rsidR="0016096E">
        <w:t xml:space="preserve">help clients to </w:t>
      </w:r>
      <w:r>
        <w:t xml:space="preserve">get the most fashion value for </w:t>
      </w:r>
      <w:r w:rsidR="0016096E">
        <w:t xml:space="preserve">their </w:t>
      </w:r>
      <w:r>
        <w:t>dollar by helping them to control their closet</w:t>
      </w:r>
      <w:r w:rsidR="00F66FF6">
        <w:t>s.</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w:t>
      </w:r>
      <w:r w:rsidR="0016096E">
        <w:t>4</w:t>
      </w:r>
      <w:r>
        <w:t xml:space="preserve">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guiding 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w:t>
      </w:r>
      <w:r w:rsidR="006965A5">
        <w:t>closet</w:t>
      </w:r>
      <w:r w:rsidR="0016096E">
        <w:t>, which is a digital storage of pictures of their clothes taken by built-in camera phone or imported from gallery</w:t>
      </w:r>
      <w:r>
        <w:t>.</w:t>
      </w:r>
    </w:p>
    <w:p w:rsidR="00586014" w:rsidRDefault="00DF5476" w:rsidP="00E45BCC">
      <w:pPr>
        <w:pStyle w:val="text"/>
        <w:numPr>
          <w:ilvl w:val="0"/>
          <w:numId w:val="11"/>
        </w:numPr>
      </w:pPr>
      <w:r>
        <w:t xml:space="preserve">Users can find out how many dirty items </w:t>
      </w:r>
      <w:r w:rsidR="00B14255">
        <w:t xml:space="preserve">in their laundry bag and </w:t>
      </w:r>
      <w:r>
        <w:t xml:space="preserve">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B14255">
        <w:t xml:space="preserve">worn </w:t>
      </w:r>
      <w:r w:rsidR="00CB6B67">
        <w:t xml:space="preserve">history and </w:t>
      </w:r>
      <w:r w:rsidR="003A7F40">
        <w:t xml:space="preserve">look for what </w:t>
      </w:r>
      <w:r w:rsidR="00B14255">
        <w:t xml:space="preserve">garments </w:t>
      </w:r>
      <w:r w:rsidR="003A7F40">
        <w:t>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B14255">
        <w:t xml:space="preserve">programmatically </w:t>
      </w:r>
      <w:r w:rsidR="00797600">
        <w:t xml:space="preserve">picked from their closets </w:t>
      </w:r>
      <w:r>
        <w:t>based on the weather at the current location</w:t>
      </w:r>
      <w:r w:rsidR="00B14255">
        <w:t xml:space="preserve"> and they can mix match with other garments if they do not like the app’s suggestion</w:t>
      </w:r>
      <w:r>
        <w:t>.</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 user and the </w:t>
      </w:r>
      <w:proofErr w:type="spellStart"/>
      <w:r w:rsidR="002E2A53">
        <w:t>ClosetStylist</w:t>
      </w:r>
      <w:proofErr w:type="spellEnd"/>
      <w:r w:rsidR="002E2A53">
        <w:t xml:space="preserve"> Android app</w:t>
      </w:r>
      <w:r>
        <w:t xml:space="preserve">, a precondition that must be satisfied </w:t>
      </w:r>
      <w:r>
        <w:lastRenderedPageBreak/>
        <w:t>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t>2.</w:t>
      </w:r>
      <w:r w:rsidR="00E82AC7">
        <w:t>3</w:t>
      </w:r>
      <w:r>
        <w:t>.1</w:t>
      </w:r>
      <w:r>
        <w:tab/>
      </w:r>
      <w:bookmarkEnd w:id="10"/>
      <w:r w:rsidR="000E3055">
        <w:t>Register</w:t>
      </w:r>
    </w:p>
    <w:p w:rsidR="00AE5D7F" w:rsidRDefault="00797600" w:rsidP="00AE5D7F">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520996"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rsidRPr="00165E42">
        <w:rPr>
          <w:b/>
        </w:rP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rsidRPr="00165E42">
        <w:rPr>
          <w:b/>
        </w:rPr>
        <w:lastRenderedPageBreak/>
        <w:t>The purpose</w:t>
      </w:r>
      <w:r>
        <w:t>: show how the user can register an account to use the app the very first time and how to populate all the required fields.</w:t>
      </w:r>
    </w:p>
    <w:p w:rsidR="00B012D9" w:rsidRDefault="00307C23" w:rsidP="0004465A">
      <w:pPr>
        <w:pStyle w:val="text"/>
      </w:pPr>
      <w:r w:rsidRPr="00165E42">
        <w:rPr>
          <w:b/>
        </w:rPr>
        <w:t>The steps</w:t>
      </w:r>
      <w:r>
        <w:t xml:space="preserve">: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w:t>
      </w:r>
      <w:r w:rsidR="00B14255">
        <w:t xml:space="preserve"> of </w:t>
      </w:r>
      <w:r w:rsidR="0004465A">
        <w:t>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26" type="#_x0000_t75" style="width:431.95pt;height:376.9pt" o:ole="">
            <v:imagedata r:id="rId18" o:title=""/>
          </v:shape>
          <o:OLEObject Type="Embed" ProgID="Visio.Drawing.11" ShapeID="_x0000_i1026" DrawAspect="Content" ObjectID="_1475520997"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rsidRPr="00165E42">
        <w:rPr>
          <w:b/>
        </w:rPr>
        <w:t>The precondition</w:t>
      </w:r>
      <w:r>
        <w:t>:</w:t>
      </w:r>
      <w:r w:rsidR="00910C63">
        <w:t xml:space="preserve"> </w:t>
      </w:r>
      <w:r w:rsidR="008C49D5">
        <w:t>u</w:t>
      </w:r>
      <w:r w:rsidR="00910C63">
        <w:t>sers have already registered.</w:t>
      </w:r>
    </w:p>
    <w:p w:rsidR="00734129" w:rsidRDefault="00734129" w:rsidP="00763762">
      <w:pPr>
        <w:pStyle w:val="text"/>
      </w:pPr>
      <w:r w:rsidRPr="00165E42">
        <w:rPr>
          <w:b/>
        </w:rPr>
        <w:t>The purpose</w:t>
      </w:r>
      <w:r>
        <w:t>:</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rsidRPr="00165E42">
        <w:rPr>
          <w:b/>
        </w:rPr>
        <w:t>The steps</w:t>
      </w:r>
      <w:r>
        <w:t>:</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520998"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rsidRPr="00165E42">
        <w:rPr>
          <w:b/>
        </w:rPr>
        <w:lastRenderedPageBreak/>
        <w:t>The precondition</w:t>
      </w:r>
      <w:r>
        <w:t>:</w:t>
      </w:r>
      <w:r w:rsidR="007652C6">
        <w:t xml:space="preserve"> users are logged in.</w:t>
      </w:r>
    </w:p>
    <w:p w:rsidR="00734129" w:rsidRDefault="00734129" w:rsidP="00734129">
      <w:pPr>
        <w:pStyle w:val="text"/>
      </w:pPr>
      <w:r w:rsidRPr="00165E42">
        <w:rPr>
          <w:b/>
        </w:rPr>
        <w:t>The purpose</w:t>
      </w:r>
      <w:r>
        <w:t>:</w:t>
      </w:r>
      <w:r w:rsidR="007652C6">
        <w:t xml:space="preserve"> </w:t>
      </w:r>
      <w:r w:rsidR="00554B01">
        <w:t>u</w:t>
      </w:r>
      <w:r w:rsidR="007652C6">
        <w:t xml:space="preserve">sers </w:t>
      </w:r>
      <w:r w:rsidR="00554B01">
        <w:t>have</w:t>
      </w:r>
      <w:r w:rsidR="007652C6">
        <w:t xml:space="preserve"> to populate their closets with </w:t>
      </w:r>
      <w:r w:rsidR="00DB0AC7">
        <w:t xml:space="preserve">the pictures of </w:t>
      </w:r>
      <w:r w:rsidR="007652C6">
        <w:t xml:space="preserve">their clothes </w:t>
      </w:r>
      <w:r w:rsidR="00554B01">
        <w:t>taken by built-in camera</w:t>
      </w:r>
      <w:r w:rsidR="007652C6">
        <w:t>.</w:t>
      </w:r>
    </w:p>
    <w:p w:rsidR="00734129" w:rsidRDefault="00734129" w:rsidP="00734129">
      <w:pPr>
        <w:pStyle w:val="text"/>
      </w:pPr>
      <w:r w:rsidRPr="00165E42">
        <w:rPr>
          <w:b/>
        </w:rPr>
        <w:t>The steps</w:t>
      </w:r>
      <w:r>
        <w:t>:</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xml:space="preserve">. Users can choose either </w:t>
      </w:r>
      <w:r w:rsidR="00DB0AC7">
        <w:t xml:space="preserve">“Reset” </w:t>
      </w:r>
      <w:r w:rsidR="00430C1A">
        <w:t xml:space="preserve">all </w:t>
      </w:r>
      <w:r w:rsidR="00DB0AC7">
        <w:t xml:space="preserve">of </w:t>
      </w:r>
      <w:r w:rsidR="00430C1A">
        <w:t xml:space="preserve">the fields </w:t>
      </w:r>
      <w:r w:rsidR="00DB0AC7">
        <w:t xml:space="preserve">to their default values </w:t>
      </w:r>
      <w:r w:rsidR="00430C1A">
        <w:t xml:space="preserve">or </w:t>
      </w:r>
      <w:r w:rsidR="00DB0AC7">
        <w:t>“Save” the detail of this item by clicking on the corresponding button</w:t>
      </w:r>
      <w:r w:rsidR="00430C1A">
        <w:t xml:space="preserve">. </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520999"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rsidRPr="00165E42">
        <w:rPr>
          <w:b/>
        </w:rPr>
        <w:t>The precondition</w:t>
      </w:r>
      <w:r>
        <w:t>:</w:t>
      </w:r>
      <w:r w:rsidR="00430C1A">
        <w:t xml:space="preserve"> the item has been added to the closet.</w:t>
      </w:r>
    </w:p>
    <w:p w:rsidR="00734129" w:rsidRDefault="00734129" w:rsidP="00734129">
      <w:pPr>
        <w:pStyle w:val="text"/>
      </w:pPr>
      <w:r w:rsidRPr="00165E42">
        <w:rPr>
          <w:b/>
        </w:rPr>
        <w:t>The purpose</w:t>
      </w:r>
      <w:r>
        <w:t>:</w:t>
      </w:r>
      <w:r w:rsidR="004B3D30">
        <w:t xml:space="preserve"> </w:t>
      </w:r>
      <w:r w:rsidR="00C31233">
        <w:t>users can v</w:t>
      </w:r>
      <w:r w:rsidR="004B3D30">
        <w:t>iew the detail of an item and update the information if needed.</w:t>
      </w:r>
    </w:p>
    <w:p w:rsidR="00734129" w:rsidRDefault="00734129" w:rsidP="00734129">
      <w:pPr>
        <w:pStyle w:val="text"/>
      </w:pPr>
      <w:r w:rsidRPr="007C50BC">
        <w:rPr>
          <w:b/>
        </w:rPr>
        <w:t>The steps</w:t>
      </w:r>
      <w:r>
        <w:t>:</w:t>
      </w:r>
      <w:r w:rsidR="004B3D30">
        <w:t xml:space="preserve"> From the main screen, users click on “My Closet”. The wardrobe is categorized as “Outer”, “Top”, and “Bottom”. Users choose the tab that the wardrobe belongs to and click on the items they want to see. They can change any of the fields, </w:t>
      </w:r>
      <w:r w:rsidR="00DB0AC7">
        <w:t>or</w:t>
      </w:r>
      <w:r w:rsidR="004B3D30">
        <w:t xml:space="preserve"> can even mark an item is dirty to be sent to laundry</w:t>
      </w:r>
      <w:r w:rsidR="006B2A71">
        <w:t xml:space="preserve"> bag</w:t>
      </w:r>
      <w:r w:rsidR="004B3D30">
        <w:t>.</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29" type="#_x0000_t75" style="width:431.95pt;height:518.5pt" o:ole="">
            <v:imagedata r:id="rId24" o:title=""/>
          </v:shape>
          <o:OLEObject Type="Embed" ProgID="Visio.Drawing.11" ShapeID="_x0000_i1029" DrawAspect="Content" ObjectID="_1475521000" r:id="rId25"/>
        </w:object>
      </w:r>
      <w:r w:rsidR="0016319D">
        <w:t>Figure 2.5:</w:t>
      </w:r>
      <w:r w:rsidR="0016319D">
        <w:tab/>
        <w:t>Pick an outfit diagram</w:t>
      </w:r>
    </w:p>
    <w:p w:rsidR="00841EE5" w:rsidRDefault="00841EE5" w:rsidP="00841EE5">
      <w:pPr>
        <w:pStyle w:val="text"/>
      </w:pPr>
      <w:r w:rsidRPr="007C50BC">
        <w:rPr>
          <w:b/>
        </w:rPr>
        <w:lastRenderedPageBreak/>
        <w:t>The precondition</w:t>
      </w:r>
      <w:r>
        <w:t>: “My Closet” has been populated with some items</w:t>
      </w:r>
      <w:r w:rsidR="00AC61C7">
        <w:t xml:space="preserve"> in both Top and Bottom</w:t>
      </w:r>
      <w:r>
        <w:t>.</w:t>
      </w:r>
    </w:p>
    <w:p w:rsidR="00841EE5" w:rsidRDefault="00C02D72" w:rsidP="00841EE5">
      <w:pPr>
        <w:pStyle w:val="text"/>
      </w:pPr>
      <w:r w:rsidRPr="007C50BC">
        <w:rPr>
          <w:b/>
        </w:rPr>
        <w:t>The purpose</w:t>
      </w:r>
      <w:r>
        <w:t>: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rsidRPr="007C50BC">
        <w:rPr>
          <w:b/>
        </w:rPr>
        <w:t>The steps</w:t>
      </w:r>
      <w:r>
        <w:t xml:space="preserve">: From the main screen, users click on “Outfit of the Day”. </w:t>
      </w:r>
      <w:r w:rsidR="00AC61C7">
        <w:t>The app will display a list of suggested outfits based on the current weather and the Occas</w:t>
      </w:r>
      <w:r w:rsidR="005A0F5B">
        <w:t>ion set to “Casual”. There are five</w:t>
      </w:r>
      <w:r w:rsidR="00AC61C7">
        <w:t xml:space="preserve">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Occasion</w:t>
      </w:r>
      <w:r w:rsidR="005A0F5B">
        <w:t xml:space="preserve"> best fit their situation</w:t>
      </w:r>
      <w:r w:rsidR="00AC61C7">
        <w:t>.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r w:rsidR="005A0F5B">
        <w:t xml:space="preserve"> There is also a rank to inform the users how far they are from the first suggestion.</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30" type="#_x0000_t75" style="width:431.95pt;height:309.55pt" o:ole="">
            <v:imagedata r:id="rId26" o:title=""/>
          </v:shape>
          <o:OLEObject Type="Embed" ProgID="Visio.Drawing.11" ShapeID="_x0000_i1030" DrawAspect="Content" ObjectID="_1475521001" r:id="rId27"/>
        </w:object>
      </w:r>
    </w:p>
    <w:p w:rsidR="0016319D" w:rsidRDefault="0016319D" w:rsidP="0016319D">
      <w:pPr>
        <w:pStyle w:val="Heading8"/>
      </w:pPr>
      <w:r>
        <w:t>Figure 2.6:</w:t>
      </w:r>
      <w:r>
        <w:tab/>
        <w:t>View outfit history diagram</w:t>
      </w:r>
    </w:p>
    <w:p w:rsidR="00AC61C7" w:rsidRDefault="00AC61C7" w:rsidP="00AC61C7">
      <w:pPr>
        <w:pStyle w:val="text"/>
      </w:pPr>
      <w:r w:rsidRPr="007A720B">
        <w:rPr>
          <w:b/>
        </w:rPr>
        <w:t>The precondition</w:t>
      </w:r>
      <w:r>
        <w:t>: users have already chosen to wear some outfits.</w:t>
      </w:r>
    </w:p>
    <w:p w:rsidR="00AC61C7" w:rsidRDefault="00AC61C7" w:rsidP="00AC61C7">
      <w:pPr>
        <w:pStyle w:val="text"/>
      </w:pPr>
      <w:r w:rsidRPr="007A720B">
        <w:rPr>
          <w:b/>
        </w:rPr>
        <w:t>The purpose</w:t>
      </w:r>
      <w:r>
        <w:t xml:space="preserve">: </w:t>
      </w:r>
      <w:r w:rsidR="00C02D72">
        <w:t>the app d</w:t>
      </w:r>
      <w:r>
        <w:t>isplay</w:t>
      </w:r>
      <w:r w:rsidR="00C02D72">
        <w:t>s</w:t>
      </w:r>
      <w:r>
        <w:t xml:space="preserve"> the outfits that users have already worn on any particular day.</w:t>
      </w:r>
    </w:p>
    <w:p w:rsidR="00FF3FEA" w:rsidRDefault="00AC61C7" w:rsidP="00AC61C7">
      <w:pPr>
        <w:pStyle w:val="text"/>
      </w:pPr>
      <w:r w:rsidRPr="007A720B">
        <w:rPr>
          <w:b/>
        </w:rPr>
        <w:t>The steps</w:t>
      </w:r>
      <w:r>
        <w:t xml:space="preserve">: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774EB9">
      <w:pPr>
        <w:pStyle w:val="Heading8"/>
      </w:pPr>
      <w:r>
        <w:object w:dxaOrig="9094" w:dyaOrig="4875">
          <v:shape id="_x0000_i1031" type="#_x0000_t75" style="width:431.95pt;height:231.55pt" o:ole="">
            <v:imagedata r:id="rId28" o:title=""/>
          </v:shape>
          <o:OLEObject Type="Embed" ProgID="Visio.Drawing.11" ShapeID="_x0000_i1031" DrawAspect="Content" ObjectID="_1475521002" r:id="rId29"/>
        </w:object>
      </w:r>
      <w:r w:rsidR="0016319D">
        <w:t>Figure 2.7:</w:t>
      </w:r>
      <w:r w:rsidR="0016319D">
        <w:tab/>
        <w:t>Laundry bag diagram</w:t>
      </w:r>
    </w:p>
    <w:p w:rsidR="008D391E" w:rsidRDefault="00C02D72" w:rsidP="008D391E">
      <w:pPr>
        <w:pStyle w:val="text"/>
      </w:pPr>
      <w:r w:rsidRPr="007A720B">
        <w:rPr>
          <w:b/>
        </w:rPr>
        <w:t>The precondition</w:t>
      </w:r>
      <w:r>
        <w:t>: u</w:t>
      </w:r>
      <w:r w:rsidR="008D391E">
        <w:t>sers have already chosen to wear some outfits.</w:t>
      </w:r>
    </w:p>
    <w:p w:rsidR="008D391E" w:rsidRDefault="008D391E" w:rsidP="008D391E">
      <w:pPr>
        <w:pStyle w:val="text"/>
      </w:pPr>
      <w:r w:rsidRPr="007A720B">
        <w:rPr>
          <w:b/>
        </w:rPr>
        <w:t>The purpose</w:t>
      </w:r>
      <w:r>
        <w:t xml:space="preserv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rsidRPr="007A720B">
        <w:rPr>
          <w:b/>
        </w:rPr>
        <w:t>The steps</w:t>
      </w:r>
      <w:r>
        <w:t xml:space="preserve">: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r>
        <w:t>2.</w:t>
      </w:r>
      <w:r w:rsidR="00E82AC7">
        <w:t>4</w:t>
      </w:r>
      <w:r>
        <w:tab/>
      </w:r>
      <w:r w:rsidR="00677818">
        <w:t>Mockups</w:t>
      </w:r>
      <w:bookmarkEnd w:id="18"/>
      <w:r w:rsidR="00677818">
        <w:t xml:space="preserve"> </w:t>
      </w:r>
    </w:p>
    <w:p w:rsidR="00002BF9" w:rsidRDefault="00002BF9" w:rsidP="008D4322">
      <w:pPr>
        <w:pStyle w:val="text"/>
      </w:pPr>
      <w:proofErr w:type="spellStart"/>
      <w:r>
        <w:t>Balsamiq</w:t>
      </w:r>
      <w:proofErr w:type="spellEnd"/>
      <w:r>
        <w:t xml:space="preserve"> [</w:t>
      </w:r>
      <w:proofErr w:type="gramStart"/>
      <w:r>
        <w:t>Bal</w:t>
      </w:r>
      <w:proofErr w:type="gramEnd"/>
      <w:r>
        <w:t xml:space="preserve">] was </w:t>
      </w:r>
      <w:r w:rsidR="00C1572A">
        <w:t>initially used</w:t>
      </w:r>
      <w:r>
        <w:t xml:space="preserve"> to create mockups</w:t>
      </w:r>
      <w:r w:rsidR="00C1572A">
        <w:t xml:space="preserve"> as it was user friendly and its online version was free for students. </w:t>
      </w:r>
      <w:r w:rsidR="005A0F5B">
        <w:t>Figure 2.8</w:t>
      </w:r>
      <w:r w:rsidR="00C1572A">
        <w:t xml:space="preserve"> is an example of original </w:t>
      </w:r>
      <w:r w:rsidR="005A0F5B">
        <w:t>mockups</w:t>
      </w:r>
      <w:r w:rsidR="00C1572A">
        <w:t>:</w:t>
      </w:r>
    </w:p>
    <w:p w:rsidR="00C1572A" w:rsidRDefault="00682451" w:rsidP="008D4322">
      <w:pPr>
        <w:pStyle w:val="text"/>
        <w:rPr>
          <w:noProof/>
          <w:lang w:eastAsia="zh-CN"/>
        </w:rPr>
      </w:pPr>
      <w:r>
        <w:rPr>
          <w:noProof/>
          <w:lang w:eastAsia="zh-CN"/>
        </w:rPr>
        <w:lastRenderedPageBreak/>
        <w:drawing>
          <wp:inline distT="0" distB="0" distL="0" distR="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60220C" w:rsidRPr="00C84D78" w:rsidRDefault="0060220C" w:rsidP="0060220C">
      <w:pPr>
        <w:pStyle w:val="Heading8"/>
        <w:rPr>
          <w:lang w:val="fr-FR"/>
        </w:rPr>
      </w:pPr>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p>
    <w:p w:rsidR="00C1572A" w:rsidRDefault="00C1572A" w:rsidP="008D4322">
      <w:pPr>
        <w:pStyle w:val="text"/>
      </w:pPr>
      <w:r>
        <w:t xml:space="preserve">As the development continued, some limitations of </w:t>
      </w:r>
      <w:proofErr w:type="spellStart"/>
      <w:r>
        <w:t>Balsamiq</w:t>
      </w:r>
      <w:proofErr w:type="spellEnd"/>
      <w:r>
        <w:t xml:space="preserve"> such as the limitations of Android UI elements </w:t>
      </w:r>
      <w:r w:rsidR="0060220C">
        <w:t xml:space="preserve">and difficulty in sharing feedbacks </w:t>
      </w:r>
      <w:r>
        <w:t xml:space="preserve">showed up. </w:t>
      </w:r>
      <w:r w:rsidR="0060220C">
        <w:t xml:space="preserve">We </w:t>
      </w:r>
      <w:r w:rsidR="005A0F5B">
        <w:t>switched</w:t>
      </w:r>
      <w:r w:rsidR="0060220C">
        <w:t xml:space="preserve"> to </w:t>
      </w:r>
      <w:proofErr w:type="spellStart"/>
      <w:r w:rsidR="00407EEE">
        <w:t>InVision</w:t>
      </w:r>
      <w:proofErr w:type="spellEnd"/>
      <w:r w:rsidR="00407EEE">
        <w:t xml:space="preserve"> App [</w:t>
      </w:r>
      <w:proofErr w:type="spellStart"/>
      <w:r w:rsidR="00407EEE">
        <w:t>Inv</w:t>
      </w:r>
      <w:proofErr w:type="spellEnd"/>
      <w:r w:rsidR="00407EEE">
        <w:t>], an extremely powerful design tool to create a fully interactive prototypes and wireframes, as well as collaborate to share vision and gain feedback</w:t>
      </w:r>
      <w:r w:rsidR="0060220C">
        <w:t>s</w:t>
      </w:r>
      <w:r w:rsidR="00407EEE">
        <w:t xml:space="preserve"> from all stakeholders. </w:t>
      </w:r>
      <w:r w:rsidR="0060220C">
        <w:t xml:space="preserve">All of the </w:t>
      </w:r>
      <w:r w:rsidR="00407EEE">
        <w:t xml:space="preserve">mockups from </w:t>
      </w:r>
      <w:proofErr w:type="spellStart"/>
      <w:r w:rsidR="00407EEE">
        <w:t>InVision</w:t>
      </w:r>
      <w:proofErr w:type="spellEnd"/>
      <w:r w:rsidR="00407EEE">
        <w:t xml:space="preserve"> App</w:t>
      </w:r>
      <w:r w:rsidR="0060220C">
        <w:t xml:space="preserve"> will be illustrated in the following section together with </w:t>
      </w:r>
      <w:r w:rsidR="00407EEE">
        <w:t xml:space="preserve">a storyboard </w:t>
      </w:r>
      <w:r w:rsidR="0060220C">
        <w:t>created</w:t>
      </w:r>
      <w:r w:rsidR="00407EEE">
        <w:t xml:space="preserve"> to help </w:t>
      </w:r>
      <w:r w:rsidR="00547E52">
        <w:t xml:space="preserve">readers to easily </w:t>
      </w:r>
      <w:r w:rsidR="00407EEE">
        <w:t>visualize the workflow of the app.</w:t>
      </w:r>
    </w:p>
    <w:p w:rsidR="002B4340" w:rsidRDefault="002B4340" w:rsidP="002B4340">
      <w:pPr>
        <w:pStyle w:val="Heading4"/>
        <w:spacing w:line="360" w:lineRule="auto"/>
      </w:pPr>
      <w:bookmarkStart w:id="19" w:name="_Toc354617423"/>
      <w:r>
        <w:lastRenderedPageBreak/>
        <w:t>2.4.1</w:t>
      </w:r>
      <w:r>
        <w:tab/>
      </w:r>
      <w:bookmarkEnd w:id="19"/>
      <w:r w:rsidR="00E638FC">
        <w:t>Login</w:t>
      </w:r>
      <w:r w:rsidR="002B367A">
        <w:t xml:space="preserve">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2B4340" w:rsidRPr="00FA0277" w:rsidTr="004603DB">
        <w:trPr>
          <w:jc w:val="center"/>
        </w:trPr>
        <w:tc>
          <w:tcPr>
            <w:tcW w:w="4788" w:type="dxa"/>
          </w:tcPr>
          <w:p w:rsidR="002B4340" w:rsidRPr="00FA0277" w:rsidRDefault="00E638FC" w:rsidP="004603DB">
            <w:pPr>
              <w:jc w:val="center"/>
            </w:pPr>
            <w:r>
              <w:rPr>
                <w:noProof/>
                <w:lang w:eastAsia="zh-CN"/>
              </w:rPr>
              <w:drawing>
                <wp:inline distT="0" distB="0" distL="0" distR="0" wp14:anchorId="456830BB" wp14:editId="49225F95">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2B4340" w:rsidRPr="00FA0277" w:rsidRDefault="00E638FC" w:rsidP="004603DB">
            <w:pPr>
              <w:jc w:val="center"/>
            </w:pPr>
            <w:r>
              <w:rPr>
                <w:noProof/>
                <w:lang w:eastAsia="zh-CN"/>
              </w:rPr>
              <w:drawing>
                <wp:inline distT="0" distB="0" distL="0" distR="0">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2B4340" w:rsidRPr="0060220C" w:rsidRDefault="002B4340" w:rsidP="0060220C">
      <w:pPr>
        <w:pStyle w:val="Heading8"/>
      </w:pPr>
      <w:bookmarkStart w:id="20" w:name="_Toc355221555"/>
      <w:r w:rsidRPr="0060220C">
        <w:t>Figure 2.</w:t>
      </w:r>
      <w:r w:rsidR="0060220C" w:rsidRPr="0060220C">
        <w:t>9</w:t>
      </w:r>
      <w:r w:rsidRPr="0060220C">
        <w:t xml:space="preserve">: </w:t>
      </w:r>
      <w:r w:rsidRPr="0060220C">
        <w:tab/>
        <w:t>User login and registration mockups.</w:t>
      </w:r>
      <w:bookmarkEnd w:id="20"/>
    </w:p>
    <w:p w:rsidR="0060220C" w:rsidRDefault="00682451" w:rsidP="00682451">
      <w:pPr>
        <w:pStyle w:val="text"/>
      </w:pPr>
      <w:r>
        <w:lastRenderedPageBreak/>
        <w:t xml:space="preserve">To begin with, the new user will register with the app their username, password, default location. After registration is done, the user can login and logout of the app. </w:t>
      </w:r>
    </w:p>
    <w:p w:rsidR="0060220C" w:rsidRDefault="0060220C" w:rsidP="0060220C">
      <w:pPr>
        <w:pStyle w:val="Heading4"/>
      </w:pPr>
      <w:r>
        <w:t>2.4.2</w:t>
      </w:r>
      <w:r>
        <w:tab/>
        <w:t>Main Screen and Side Menu</w:t>
      </w:r>
    </w:p>
    <w:p w:rsidR="0060220C" w:rsidRDefault="0060220C" w:rsidP="00682451">
      <w:pPr>
        <w:pStyle w:val="text"/>
      </w:pPr>
      <w:r>
        <w:rPr>
          <w:noProof/>
          <w:lang w:eastAsia="zh-CN"/>
        </w:rPr>
        <w:drawing>
          <wp:inline distT="0" distB="0" distL="0" distR="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60220C" w:rsidRDefault="0060220C" w:rsidP="0060220C">
      <w:pPr>
        <w:pStyle w:val="Heading8"/>
      </w:pPr>
      <w:r>
        <w:t xml:space="preserve">Figure 2.10: </w:t>
      </w:r>
      <w:r>
        <w:tab/>
      </w:r>
      <w:r w:rsidR="00AD368C">
        <w:t xml:space="preserve">Main Screen and Side Menu </w:t>
      </w:r>
      <w:r>
        <w:t>mockups.</w:t>
      </w:r>
    </w:p>
    <w:p w:rsidR="0060220C" w:rsidRDefault="00AD368C" w:rsidP="00682451">
      <w:pPr>
        <w:pStyle w:val="text"/>
      </w:pPr>
      <w:r>
        <w:t xml:space="preserve">After registration for the first time </w:t>
      </w:r>
      <w:r w:rsidR="00547E52">
        <w:t xml:space="preserve">or after </w:t>
      </w:r>
      <w:r>
        <w:t>login, users will be navigated to the main screen</w:t>
      </w:r>
      <w:r w:rsidR="00BA686E">
        <w:t xml:space="preserve"> in Figure 2.10</w:t>
      </w:r>
      <w:r>
        <w:t xml:space="preserve"> which displays useful information about the current location, date, temperature. It also provides options to navigate to the main features of the app such as suggesting </w:t>
      </w:r>
      <w:r w:rsidR="00547E52">
        <w:t xml:space="preserve">picking </w:t>
      </w:r>
      <w:r>
        <w:t>Outfit of the Day, organizing My Closet, managing Laundry bag, or viewing My Outfit History.</w:t>
      </w:r>
    </w:p>
    <w:p w:rsidR="00BA686E" w:rsidRDefault="00BA686E" w:rsidP="00682451">
      <w:pPr>
        <w:pStyle w:val="text"/>
      </w:pPr>
      <w:r>
        <w:t>To make navigation between screens in the app easier, user can take advantage of the provided a side menu (or drawer as Android term).</w:t>
      </w:r>
    </w:p>
    <w:p w:rsidR="00AD368C" w:rsidRDefault="00AD368C" w:rsidP="00AD368C">
      <w:pPr>
        <w:pStyle w:val="Heading4"/>
      </w:pPr>
      <w:r>
        <w:lastRenderedPageBreak/>
        <w:t>2.4.3</w:t>
      </w:r>
      <w:r>
        <w:tab/>
        <w:t>My Closet and Add Item</w:t>
      </w:r>
    </w:p>
    <w:p w:rsidR="00AD368C" w:rsidRDefault="00AD368C" w:rsidP="00AD368C">
      <w:pPr>
        <w:pStyle w:val="text"/>
      </w:pPr>
      <w:r>
        <w:rPr>
          <w:noProof/>
          <w:lang w:eastAsia="zh-CN"/>
        </w:rPr>
        <w:drawing>
          <wp:inline distT="0" distB="0" distL="0" distR="0">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AD368C" w:rsidRPr="00AD368C" w:rsidRDefault="006D2254" w:rsidP="00AD368C">
      <w:pPr>
        <w:pStyle w:val="Heading8"/>
      </w:pPr>
      <w:r>
        <w:t>Figure 2.11</w:t>
      </w:r>
      <w:r w:rsidR="00AD368C">
        <w:t xml:space="preserve">: </w:t>
      </w:r>
      <w:r w:rsidR="00AD368C">
        <w:tab/>
      </w:r>
      <w:r w:rsidR="00BA686E">
        <w:t xml:space="preserve">My Closet and Add Item </w:t>
      </w:r>
      <w:r w:rsidR="00AD368C">
        <w:t>mockups.</w:t>
      </w:r>
    </w:p>
    <w:p w:rsidR="00BA686E" w:rsidRDefault="00BA686E" w:rsidP="00682451">
      <w:pPr>
        <w:pStyle w:val="text"/>
      </w:pPr>
      <w:r>
        <w:t xml:space="preserve">In order to use the app, </w:t>
      </w:r>
      <w:r w:rsidR="00682451">
        <w:t xml:space="preserve">user needs </w:t>
      </w:r>
      <w:r>
        <w:t xml:space="preserve">to import photos of </w:t>
      </w:r>
      <w:r w:rsidR="004E6EDB">
        <w:t xml:space="preserve">their </w:t>
      </w:r>
      <w:r>
        <w:t xml:space="preserve">clothes from </w:t>
      </w:r>
      <w:r w:rsidR="004E6EDB">
        <w:t xml:space="preserve">his/her </w:t>
      </w:r>
      <w:r>
        <w:t>phone’s built-in camera and enter</w:t>
      </w:r>
      <w:r w:rsidR="004E6EDB">
        <w:t>s</w:t>
      </w:r>
      <w:r>
        <w:t xml:space="preserve"> additional information about the items</w:t>
      </w:r>
      <w:r w:rsidR="00682451">
        <w:t xml:space="preserve">. Each item will be categorized as either top or bottom, together with its corresponding styles, materials, color. </w:t>
      </w:r>
    </w:p>
    <w:p w:rsidR="00BA686E" w:rsidRDefault="00BA686E" w:rsidP="00682451">
      <w:pPr>
        <w:pStyle w:val="text"/>
      </w:pPr>
      <w:r>
        <w:t xml:space="preserve">After the item is saved in the closet, user can also edit or delete the item from the closet. Once the closet is fully populated with all the items, my closet </w:t>
      </w:r>
      <w:r w:rsidR="004E6EDB">
        <w:t>should look like the mockup in F</w:t>
      </w:r>
      <w:r>
        <w:t>igure 2.10.</w:t>
      </w:r>
    </w:p>
    <w:p w:rsidR="004115BA" w:rsidRDefault="004115BA" w:rsidP="004115BA">
      <w:pPr>
        <w:pStyle w:val="Heading4"/>
      </w:pPr>
      <w:r>
        <w:lastRenderedPageBreak/>
        <w:t>2.4.4</w:t>
      </w:r>
      <w:r>
        <w:tab/>
        <w:t xml:space="preserve">Outfit of the Day and </w:t>
      </w:r>
      <w:r w:rsidR="00BA623B">
        <w:t>Laundry bag</w:t>
      </w:r>
    </w:p>
    <w:p w:rsidR="004115BA" w:rsidRDefault="00BA623B" w:rsidP="004115BA">
      <w:pPr>
        <w:pStyle w:val="text"/>
      </w:pPr>
      <w:r>
        <w:rPr>
          <w:noProof/>
          <w:lang w:eastAsia="zh-CN"/>
        </w:rPr>
        <w:drawing>
          <wp:inline distT="0" distB="0" distL="0" distR="0">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rsidR="004115BA">
        <w:t xml:space="preserve"> </w:t>
      </w:r>
      <w:r>
        <w:rPr>
          <w:noProof/>
          <w:lang w:eastAsia="zh-CN"/>
        </w:rPr>
        <w:drawing>
          <wp:inline distT="0" distB="0" distL="0" distR="0">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4115BA" w:rsidRPr="004115BA" w:rsidRDefault="004115BA" w:rsidP="00BA623B">
      <w:pPr>
        <w:pStyle w:val="Heading8"/>
      </w:pPr>
      <w:r>
        <w:t>Figure 2.1</w:t>
      </w:r>
      <w:r w:rsidR="006D2254">
        <w:t>2</w:t>
      </w:r>
      <w:r>
        <w:t xml:space="preserve">: </w:t>
      </w:r>
      <w:r>
        <w:tab/>
      </w:r>
      <w:r w:rsidR="00BA623B">
        <w:t xml:space="preserve">Outfit of the Day and </w:t>
      </w:r>
      <w:r w:rsidR="00455F5D">
        <w:t>Laundry bag</w:t>
      </w:r>
      <w:r>
        <w:t xml:space="preserve"> mockups.</w:t>
      </w:r>
    </w:p>
    <w:p w:rsidR="00BA623B" w:rsidRDefault="004115BA" w:rsidP="00682451">
      <w:pPr>
        <w:pStyle w:val="text"/>
      </w:pPr>
      <w:r>
        <w:t xml:space="preserve">When the user is ready to pick the outfit, he/she </w:t>
      </w:r>
      <w:r w:rsidR="00682451">
        <w:t xml:space="preserve">can </w:t>
      </w:r>
      <w:r w:rsidR="00BA623B">
        <w:t>navigate</w:t>
      </w:r>
      <w:r w:rsidR="00682451">
        <w:t xml:space="preserve"> to the </w:t>
      </w:r>
      <w:r>
        <w:t>O</w:t>
      </w:r>
      <w:r w:rsidR="00682451">
        <w:t xml:space="preserve">utfit of the </w:t>
      </w:r>
      <w:r>
        <w:t>D</w:t>
      </w:r>
      <w:r w:rsidR="00682451">
        <w:t xml:space="preserve">ay </w:t>
      </w:r>
      <w:r w:rsidR="00003E70">
        <w:t>shown in Figure 2.1</w:t>
      </w:r>
      <w:r w:rsidR="006D2254">
        <w:t>2</w:t>
      </w:r>
      <w:r w:rsidR="00003E70">
        <w:t xml:space="preserve"> </w:t>
      </w:r>
      <w:r w:rsidR="00BA623B">
        <w:t xml:space="preserve">and </w:t>
      </w:r>
      <w:r>
        <w:t>find the list of suggested outfits based on today’s weather and the occasion</w:t>
      </w:r>
      <w:r w:rsidR="00682451">
        <w:t xml:space="preserve">. </w:t>
      </w:r>
      <w:r>
        <w:t xml:space="preserve">The </w:t>
      </w:r>
      <w:r w:rsidR="00BA623B">
        <w:t xml:space="preserve">selection </w:t>
      </w:r>
      <w:r>
        <w:t xml:space="preserve">algorithm </w:t>
      </w:r>
      <w:r w:rsidR="00682451">
        <w:t xml:space="preserve">ranks different outfits (combination of top, bottom, and may be outer if the weather is cold). User can choose among different occasions including formal, semi-formal, casual, day-out, night-out and different outfits will be recommended. </w:t>
      </w:r>
      <w:r w:rsidR="00BA623B">
        <w:t xml:space="preserve">A mix match option is also provided through the arrows next to top and bottom if user wants a different piece in the recommended outfit. User can move back and forth between suggested outfits by pressing double arrows at the bottom of the screen. </w:t>
      </w:r>
    </w:p>
    <w:p w:rsidR="00003E70" w:rsidRDefault="00003E70" w:rsidP="00682451">
      <w:pPr>
        <w:pStyle w:val="text"/>
      </w:pPr>
      <w:r>
        <w:t xml:space="preserve">User decides to wear the outfit by clicking on the “Wear” button, and items will be processed to </w:t>
      </w:r>
      <w:r w:rsidR="00B43120">
        <w:t>decide if it is</w:t>
      </w:r>
      <w:r>
        <w:t xml:space="preserve"> dirty</w:t>
      </w:r>
      <w:r w:rsidR="00B43120">
        <w:t xml:space="preserve"> or not</w:t>
      </w:r>
      <w:r>
        <w:t xml:space="preserve"> and placed in laundry bag based on its style and material as shown in Figure 2.1</w:t>
      </w:r>
      <w:r w:rsidR="006D2254">
        <w:t>2</w:t>
      </w:r>
      <w:r>
        <w:t xml:space="preserve">. The reason for processing an item instead of moving it </w:t>
      </w:r>
      <w:r>
        <w:lastRenderedPageBreak/>
        <w:t>to the laundry bag right away because there are certain pieces of clothes that we can wear more than one times such as jackets or jeans.</w:t>
      </w:r>
    </w:p>
    <w:p w:rsidR="00BA623B" w:rsidRDefault="00BA623B" w:rsidP="00BA623B">
      <w:pPr>
        <w:pStyle w:val="Heading4"/>
      </w:pPr>
      <w:r>
        <w:t>2.4.5</w:t>
      </w:r>
      <w:r>
        <w:tab/>
        <w:t>Outfit History and Outfit Preview</w:t>
      </w:r>
    </w:p>
    <w:p w:rsidR="00BA623B" w:rsidRDefault="007B2CF0" w:rsidP="00BA623B">
      <w:pPr>
        <w:pStyle w:val="text"/>
      </w:pPr>
      <w:r>
        <w:rPr>
          <w:noProof/>
          <w:lang w:eastAsia="zh-CN"/>
        </w:rPr>
        <w:drawing>
          <wp:inline distT="0" distB="0" distL="0" distR="0">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rsidR="00BA623B">
        <w:t xml:space="preserve"> </w:t>
      </w:r>
      <w:r w:rsidR="00BA623B">
        <w:rPr>
          <w:noProof/>
          <w:lang w:eastAsia="zh-CN"/>
        </w:rPr>
        <w:drawing>
          <wp:inline distT="0" distB="0" distL="0" distR="0" wp14:anchorId="67B15EE3" wp14:editId="1A9224D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A623B" w:rsidRPr="004115BA" w:rsidRDefault="00BA623B" w:rsidP="00BA623B">
      <w:pPr>
        <w:pStyle w:val="Heading8"/>
      </w:pPr>
      <w:r>
        <w:t>Figure 2.1</w:t>
      </w:r>
      <w:r w:rsidR="006D2254">
        <w:t>3</w:t>
      </w:r>
      <w:r>
        <w:t xml:space="preserve">: </w:t>
      </w:r>
      <w:r>
        <w:tab/>
        <w:t xml:space="preserve">Outfit </w:t>
      </w:r>
      <w:r w:rsidR="00003E70">
        <w:t>History</w:t>
      </w:r>
      <w:r>
        <w:t xml:space="preserve"> and Outfit Preview mockups.</w:t>
      </w:r>
    </w:p>
    <w:p w:rsidR="007B2CF0" w:rsidRDefault="007B2CF0" w:rsidP="00682451">
      <w:pPr>
        <w:pStyle w:val="text"/>
      </w:pPr>
      <w:r>
        <w:t>When the user clicks</w:t>
      </w:r>
      <w:r w:rsidR="00003E70">
        <w:t xml:space="preserve"> on the “Wear” button</w:t>
      </w:r>
      <w:r>
        <w:t xml:space="preserve"> as described in the previous section</w:t>
      </w:r>
      <w:r w:rsidR="00003E70">
        <w:t xml:space="preserve">, the app will </w:t>
      </w:r>
      <w:r>
        <w:t xml:space="preserve">take the user </w:t>
      </w:r>
      <w:r w:rsidR="00003E70">
        <w:t xml:space="preserve">to the Outfit History </w:t>
      </w:r>
      <w:r>
        <w:t xml:space="preserve">screen </w:t>
      </w:r>
      <w:r w:rsidR="00003E70">
        <w:t xml:space="preserve">which lists all the outfits have been chosen today and </w:t>
      </w:r>
      <w:r w:rsidR="00B43120">
        <w:t>in the past</w:t>
      </w:r>
      <w:r>
        <w:t xml:space="preserve"> as </w:t>
      </w:r>
      <w:r w:rsidR="00B43120">
        <w:t xml:space="preserve">shown </w:t>
      </w:r>
      <w:r>
        <w:t>in Figure 2.1</w:t>
      </w:r>
      <w:r w:rsidR="006D2254">
        <w:t>3</w:t>
      </w:r>
      <w:r w:rsidR="00003E70">
        <w:t xml:space="preserve">. </w:t>
      </w:r>
      <w:r>
        <w:t xml:space="preserve">This screen can also be accessed from the main screen or the side menu. </w:t>
      </w:r>
    </w:p>
    <w:p w:rsidR="00243FAF" w:rsidRDefault="007B2CF0" w:rsidP="00F1412C">
      <w:pPr>
        <w:pStyle w:val="text"/>
      </w:pPr>
      <w:r>
        <w:t xml:space="preserve">Once the user is in the Outfit History screen, outfit worn today is shown first and if there is more than one outfit, they will be displayed in </w:t>
      </w:r>
      <w:r w:rsidR="002176DC">
        <w:t>chronicle</w:t>
      </w:r>
      <w:r>
        <w:t xml:space="preserve"> order. </w:t>
      </w:r>
      <w:r w:rsidR="00003E70">
        <w:t xml:space="preserve">User </w:t>
      </w:r>
      <w:r w:rsidR="00A54010">
        <w:t xml:space="preserve">can find </w:t>
      </w:r>
      <w:r w:rsidR="00003E70">
        <w:t xml:space="preserve">what he/she wore on </w:t>
      </w:r>
      <w:r w:rsidR="00A54010">
        <w:t xml:space="preserve">any day in the past by moving to the tab for that day, clicking on an outfit entry in the list, and the outfit will be displayed </w:t>
      </w:r>
      <w:r w:rsidR="00003E70">
        <w:t>in the Outfit Preview screen</w:t>
      </w:r>
      <w:r w:rsidR="00A54010">
        <w:t xml:space="preserve"> as in Figure 2.1</w:t>
      </w:r>
      <w:r w:rsidR="006D2254">
        <w:t>3</w:t>
      </w:r>
      <w:r w:rsidR="00003E70">
        <w:t>.</w:t>
      </w:r>
      <w:r w:rsidR="00243FAF">
        <w:br w:type="page"/>
      </w:r>
    </w:p>
    <w:p w:rsidR="00243FAF" w:rsidRDefault="00243FAF" w:rsidP="00243FAF">
      <w:pPr>
        <w:pStyle w:val="Heading2"/>
      </w:pPr>
      <w:bookmarkStart w:id="21" w:name="_Toc354617425"/>
      <w:r>
        <w:lastRenderedPageBreak/>
        <w:t xml:space="preserve">Chapter </w:t>
      </w:r>
      <w:proofErr w:type="gramStart"/>
      <w:r>
        <w:t>3</w:t>
      </w:r>
      <w:r w:rsidR="00182BC0">
        <w:t xml:space="preserve"> </w:t>
      </w:r>
      <w:r>
        <w:t xml:space="preserve"> </w:t>
      </w:r>
      <w:r w:rsidR="0001368F">
        <w:t>Implementation</w:t>
      </w:r>
      <w:bookmarkEnd w:id="21"/>
      <w:proofErr w:type="gramEnd"/>
    </w:p>
    <w:p w:rsidR="00243FAF" w:rsidRDefault="00776606" w:rsidP="00776606">
      <w:pPr>
        <w:pStyle w:val="Heading3"/>
      </w:pPr>
      <w:bookmarkStart w:id="22" w:name="_Toc354617426"/>
      <w:r>
        <w:t>3.1</w:t>
      </w:r>
      <w:r>
        <w:tab/>
        <w:t>Technolog</w:t>
      </w:r>
      <w:r w:rsidR="00182BC0">
        <w:t>y stack</w:t>
      </w:r>
      <w:bookmarkEnd w:id="22"/>
    </w:p>
    <w:p w:rsidR="00A801C8" w:rsidRDefault="003321BD" w:rsidP="002E436F">
      <w:pPr>
        <w:pStyle w:val="text"/>
      </w:pPr>
      <w:proofErr w:type="spellStart"/>
      <w:r>
        <w:t>ClosetStylist</w:t>
      </w:r>
      <w:proofErr w:type="spellEnd"/>
      <w:r>
        <w:t xml:space="preserve"> is an Android app and </w:t>
      </w:r>
      <w:r w:rsidR="00684FA8">
        <w:t xml:space="preserve">hence </w:t>
      </w:r>
      <w:r>
        <w:t xml:space="preserve">Java is used as the main programming language. </w:t>
      </w:r>
      <w:r w:rsidR="00151D10">
        <w:t>T</w:t>
      </w:r>
      <w:r>
        <w:t xml:space="preserve">able </w:t>
      </w:r>
      <w:r w:rsidR="00151D10">
        <w:t xml:space="preserve">3.1 </w:t>
      </w:r>
      <w:r>
        <w:t xml:space="preserve">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5A2BC0">
            <w:pPr>
              <w:pStyle w:val="text"/>
              <w:ind w:firstLine="0"/>
            </w:pPr>
            <w:r>
              <w:t>Java</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927E60">
            <w:pPr>
              <w:pStyle w:val="text"/>
              <w:ind w:firstLine="0"/>
            </w:pPr>
            <w:r>
              <w:t>GVIM</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684FA8">
            <w:pPr>
              <w:pStyle w:val="text"/>
              <w:ind w:firstLine="0"/>
            </w:pPr>
            <w:r>
              <w:t>JDK 1.</w:t>
            </w:r>
            <w:r w:rsidR="00FA4C61">
              <w:t>6</w:t>
            </w:r>
            <w:r>
              <w:t>, Android 2.3.3, Facebook 3.0</w:t>
            </w:r>
            <w:r w:rsidR="000C3456">
              <w:t xml:space="preserve">, </w:t>
            </w:r>
            <w:r w:rsidR="00067961">
              <w:t>JSON</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A30F76" w:rsidP="00A30F76">
            <w:pPr>
              <w:pStyle w:val="text"/>
              <w:ind w:firstLine="0"/>
            </w:pPr>
            <w:r>
              <w:t xml:space="preserve">Windows 7 64-bit, </w:t>
            </w:r>
            <w:r w:rsidR="003321BD">
              <w:t>Ubuntu 12.04</w:t>
            </w:r>
            <w:r>
              <w:t xml:space="preserve"> 32-bit, </w:t>
            </w:r>
            <w:r w:rsidR="003321BD">
              <w:t>Ubuntu 12.10</w:t>
            </w:r>
            <w:r>
              <w:t xml:space="preserve"> 64-bit</w:t>
            </w:r>
            <w:r w:rsidR="003321BD">
              <w:t>.</w:t>
            </w:r>
          </w:p>
        </w:tc>
      </w:tr>
    </w:tbl>
    <w:p w:rsidR="00A801C8" w:rsidRDefault="00A801C8" w:rsidP="00A801C8">
      <w:pPr>
        <w:pStyle w:val="Heading7"/>
      </w:pPr>
      <w:bookmarkStart w:id="23" w:name="_Toc354617465"/>
      <w:proofErr w:type="gramStart"/>
      <w:r>
        <w:t xml:space="preserve">Table </w:t>
      </w:r>
      <w:r w:rsidR="00805862">
        <w:t>3.1</w:t>
      </w:r>
      <w:r>
        <w:t>:</w:t>
      </w:r>
      <w:r>
        <w:tab/>
        <w:t>Development environment.</w:t>
      </w:r>
      <w:bookmarkEnd w:id="23"/>
      <w:proofErr w:type="gramEnd"/>
    </w:p>
    <w:p w:rsidR="0083210B" w:rsidRDefault="007E4F8E" w:rsidP="002E436F">
      <w:pPr>
        <w:pStyle w:val="text"/>
      </w:pPr>
      <w:r>
        <w:t xml:space="preserve">The </w:t>
      </w:r>
      <w:r w:rsidR="003F2A9A">
        <w:t xml:space="preserve">app was </w:t>
      </w:r>
      <w:r w:rsidR="00EE3312">
        <w:t>initially</w:t>
      </w:r>
      <w:r w:rsidR="003F2A9A">
        <w:t xml:space="preserve"> </w:t>
      </w:r>
      <w:r>
        <w:t xml:space="preserve">development on a </w:t>
      </w:r>
      <w:r w:rsidR="00EE3312">
        <w:t xml:space="preserve">powerful </w:t>
      </w:r>
      <w:r>
        <w:t>laptop with Intel i7-3720</w:t>
      </w:r>
      <w:r w:rsidR="003F2A9A">
        <w:t xml:space="preserve"> 2.6GHz, 16GB RAM, Windows 64-bit to run on the Android simulator. </w:t>
      </w:r>
      <w:r w:rsidR="00EE3312">
        <w:t xml:space="preserve">When I needed to run the app on real </w:t>
      </w:r>
      <w:r w:rsidR="003F2A9A">
        <w:t>Samsung S3</w:t>
      </w:r>
      <w:r w:rsidR="00EE3312">
        <w:t xml:space="preserve"> device</w:t>
      </w:r>
      <w:r w:rsidR="003F2A9A">
        <w:t>, the d</w:t>
      </w:r>
      <w:r>
        <w:t xml:space="preserve">evelopment was </w:t>
      </w:r>
      <w:r w:rsidR="003F2A9A">
        <w:t xml:space="preserve">moved to </w:t>
      </w:r>
      <w:r>
        <w:t xml:space="preserve">a laptop with Intel </w:t>
      </w:r>
      <w:r w:rsidR="00EE3312">
        <w:t>Core 2 duo</w:t>
      </w:r>
      <w:r>
        <w:t>, 4GB RAM, Ubuntu 12.10 32-bit, and a desktop with AMD Quad-Core,</w:t>
      </w:r>
      <w:r w:rsidR="00EE3312">
        <w:t xml:space="preserve"> 16GB RAM, Ubuntu 12.04 64-bit.</w:t>
      </w:r>
    </w:p>
    <w:p w:rsidR="002E436F" w:rsidRPr="002E436F" w:rsidRDefault="00151D10" w:rsidP="002E436F">
      <w:pPr>
        <w:pStyle w:val="text"/>
      </w:pPr>
      <w:r>
        <w:t>In addition to the development environment</w:t>
      </w:r>
      <w:r w:rsidR="00684FA8">
        <w:t xml:space="preserve">, </w:t>
      </w:r>
      <w:r>
        <w:t>s</w:t>
      </w:r>
      <w:r w:rsidR="003F2A9A">
        <w:t xml:space="preserve">everal technologies </w:t>
      </w:r>
      <w:r w:rsidR="00665E62">
        <w:t xml:space="preserve">were </w:t>
      </w:r>
      <w:r w:rsidR="003F2A9A">
        <w:t xml:space="preserve">applied </w:t>
      </w:r>
      <w:r>
        <w:t xml:space="preserve">in this </w:t>
      </w:r>
      <w:r w:rsidR="00B43120">
        <w:t>app;</w:t>
      </w:r>
      <w:r>
        <w:t xml:space="preserve"> some </w:t>
      </w:r>
      <w:r w:rsidR="00665E62">
        <w:t>were open-</w:t>
      </w:r>
      <w:r>
        <w:t>source while some</w:t>
      </w:r>
      <w:r w:rsidR="00665E62">
        <w:t xml:space="preserve"> were</w:t>
      </w:r>
      <w:r>
        <w:t xml:space="preserve"> proprietary</w:t>
      </w:r>
      <w:r w:rsidR="003F2A9A">
        <w:t xml:space="preserve">. </w:t>
      </w:r>
      <w:r>
        <w:t xml:space="preserve">We </w:t>
      </w:r>
      <w:r w:rsidR="00665E62">
        <w:t xml:space="preserve">are going to </w:t>
      </w:r>
      <w:r>
        <w:t xml:space="preserve">describe each of the </w:t>
      </w:r>
      <w:r w:rsidR="003F2A9A">
        <w:t xml:space="preserve">main </w:t>
      </w:r>
      <w:r>
        <w:t xml:space="preserve">technologies next and the reason why we chose them over the others and how </w:t>
      </w:r>
      <w:r w:rsidR="00665E62">
        <w:t>did</w:t>
      </w:r>
      <w:r>
        <w:t xml:space="preserve"> we deploy them</w:t>
      </w:r>
      <w:r w:rsidR="003F2A9A">
        <w:t>.</w:t>
      </w:r>
    </w:p>
    <w:p w:rsidR="00776606" w:rsidRPr="00151D10" w:rsidRDefault="00776606" w:rsidP="00776606">
      <w:pPr>
        <w:pStyle w:val="Heading4"/>
      </w:pPr>
      <w:bookmarkStart w:id="24" w:name="_Toc354617427"/>
      <w:r w:rsidRPr="00151D10">
        <w:lastRenderedPageBreak/>
        <w:t>3.1.1</w:t>
      </w:r>
      <w:r w:rsidRPr="00151D10">
        <w:tab/>
      </w:r>
      <w:bookmarkEnd w:id="24"/>
      <w:r w:rsidR="003F2A9A" w:rsidRPr="00151D10">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w:t>
      </w:r>
      <w:r w:rsidR="00E04643">
        <w:t>wa</w:t>
      </w:r>
      <w:r w:rsidRPr="00BC6C23">
        <w:t xml:space="preserve">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w:t>
      </w:r>
      <w:r w:rsidR="00C84D78">
        <w:t>was</w:t>
      </w:r>
      <w:r>
        <w:t xml:space="preserve"> chosen over Yahoo service (Yahoo BOSS </w:t>
      </w:r>
      <w:proofErr w:type="spellStart"/>
      <w:r>
        <w:t>PlaceFinder</w:t>
      </w:r>
      <w:proofErr w:type="spellEnd"/>
      <w:r>
        <w:t xml:space="preserve">) because it </w:t>
      </w:r>
      <w:r w:rsidR="00E04643">
        <w:t>was free and Yahoo service used</w:t>
      </w:r>
      <w:r>
        <w:t xml:space="preserve"> proprietary WOEID (Where </w:t>
      </w:r>
      <w:proofErr w:type="gramStart"/>
      <w:r>
        <w:t>On</w:t>
      </w:r>
      <w:proofErr w:type="gramEnd"/>
      <w:r>
        <w:t xml:space="preserve"> Earth Identification number). </w:t>
      </w:r>
      <w:r w:rsidR="00FE76D8">
        <w:t>Besides, t</w:t>
      </w:r>
      <w:r w:rsidR="00E04643">
        <w:t>he later wa</w:t>
      </w:r>
      <w:r>
        <w:t xml:space="preserve">s subject to change from Yahoo and </w:t>
      </w:r>
      <w:r w:rsidR="00E04643">
        <w:t xml:space="preserve">would </w:t>
      </w:r>
      <w:r>
        <w:t xml:space="preserve">cause problem </w:t>
      </w:r>
      <w:r w:rsidR="00E04643">
        <w:t xml:space="preserve">later </w:t>
      </w:r>
      <w:r>
        <w:t>if we want to switch to another service later.</w:t>
      </w:r>
    </w:p>
    <w:p w:rsidR="009217DC" w:rsidRPr="009217DC" w:rsidRDefault="003841D0" w:rsidP="009217DC">
      <w:pPr>
        <w:pStyle w:val="text"/>
      </w:pPr>
      <w:proofErr w:type="spellStart"/>
      <w:r>
        <w:t>Geonames</w:t>
      </w:r>
      <w:proofErr w:type="spellEnd"/>
      <w:r>
        <w:t xml:space="preserve"> provide</w:t>
      </w:r>
      <w:r w:rsidR="00E04643">
        <w:t>d</w:t>
      </w:r>
      <w:r>
        <w:t xml:space="preserve"> </w:t>
      </w:r>
      <w:r w:rsidR="00FE76D8">
        <w:t xml:space="preserve">a lot of </w:t>
      </w:r>
      <w:r>
        <w:t xml:space="preserve">services in many formats such as XML, JSON, etc. In this app, </w:t>
      </w:r>
      <w:r w:rsidR="00E04643">
        <w:t>we</w:t>
      </w:r>
      <w:r>
        <w:t xml:space="preserve"> </w:t>
      </w:r>
      <w:r w:rsidR="00FE76D8">
        <w:t>employ</w:t>
      </w:r>
      <w:r w:rsidR="00E04643">
        <w:t>ed</w:t>
      </w:r>
      <w:r w:rsidR="00FE76D8">
        <w:t xml:space="preserve"> the </w:t>
      </w:r>
      <w:r>
        <w:t xml:space="preserve">service </w:t>
      </w:r>
      <w:r w:rsidR="00E04643">
        <w:t>that converted</w:t>
      </w:r>
      <w:r>
        <w:t xml:space="preserve"> geographic coordinates to postal code</w:t>
      </w:r>
      <w:r w:rsidR="003841BE">
        <w:t xml:space="preserve"> (and then city and country)</w:t>
      </w:r>
      <w:r>
        <w:t xml:space="preserve"> and vice versa</w:t>
      </w:r>
      <w:r w:rsidR="00FE76D8">
        <w:t xml:space="preserve"> </w:t>
      </w:r>
      <w:r w:rsidR="00C84D78">
        <w:t xml:space="preserve">by sending a HTTP request to </w:t>
      </w:r>
      <w:r w:rsidR="00FE76D8">
        <w:t xml:space="preserve">the followings URLs: </w:t>
      </w:r>
      <w:r>
        <w:t xml:space="preserve"> </w:t>
      </w:r>
      <w:hyperlink r:id="rId41" w:history="1">
        <w:r>
          <w:rPr>
            <w:rStyle w:val="Hyperlink"/>
            <w:rFonts w:ascii="Arial" w:hAnsi="Arial" w:cs="Arial"/>
            <w:color w:val="1155CC"/>
            <w:sz w:val="23"/>
            <w:szCs w:val="23"/>
          </w:rPr>
          <w:t>http://api.geonames.org/postalCodeSearchJSON?postalcode=78758&amp;maxRows=10&amp;username=demo</w:t>
        </w:r>
      </w:hyperlink>
      <w:r>
        <w:t xml:space="preserve"> </w:t>
      </w:r>
      <w:r w:rsidR="00C84D78">
        <w:t>and</w:t>
      </w:r>
      <w:r>
        <w:t xml:space="preserve"> </w:t>
      </w:r>
      <w:hyperlink r:id="rId42" w:history="1">
        <w:r>
          <w:rPr>
            <w:rStyle w:val="Hyperlink"/>
            <w:rFonts w:ascii="Arial" w:hAnsi="Arial" w:cs="Arial"/>
            <w:color w:val="1155CC"/>
            <w:sz w:val="23"/>
            <w:szCs w:val="23"/>
          </w:rPr>
          <w:t>http://api.geonames.org/findNearbyPostalCodes?lat=30.4883997&amp;lng=-97.7175117&amp;username=demo</w:t>
        </w:r>
      </w:hyperlink>
      <w:r>
        <w:t>.</w:t>
      </w:r>
      <w:r w:rsidR="00FE76D8">
        <w:t xml:space="preserve"> T</w:t>
      </w:r>
      <w:r w:rsidR="00E04643">
        <w:t>he response wa</w:t>
      </w:r>
      <w:r w:rsidR="00FE76D8">
        <w:t xml:space="preserve">s in JSON format and </w:t>
      </w:r>
      <w:r w:rsidR="00E04643">
        <w:t>our tasks were</w:t>
      </w:r>
      <w:r w:rsidR="005E399A">
        <w:t xml:space="preserve"> </w:t>
      </w:r>
      <w:r w:rsidR="00FE76D8">
        <w:t>c</w:t>
      </w:r>
      <w:r w:rsidR="005E399A">
        <w:t xml:space="preserve">ollecting and </w:t>
      </w:r>
      <w:r w:rsidR="00FE76D8">
        <w:t>parsing the respons</w:t>
      </w:r>
      <w:r w:rsidR="005E399A">
        <w:t>e, then displaying it in the main screen of the app.</w:t>
      </w:r>
    </w:p>
    <w:p w:rsidR="00776606" w:rsidRDefault="00776606" w:rsidP="00776606">
      <w:pPr>
        <w:pStyle w:val="Heading4"/>
      </w:pPr>
      <w:bookmarkStart w:id="25" w:name="_Toc354617428"/>
      <w:r>
        <w:t>3.1.2</w:t>
      </w:r>
      <w:r>
        <w:tab/>
      </w:r>
      <w:bookmarkEnd w:id="25"/>
      <w:r w:rsidR="003F2A9A">
        <w:t>Weather Service</w:t>
      </w:r>
    </w:p>
    <w:p w:rsidR="00E26C55" w:rsidRDefault="003841BE" w:rsidP="00E04643">
      <w:pPr>
        <w:pStyle w:val="text"/>
      </w:pPr>
      <w:r>
        <w:t xml:space="preserve">We looked </w:t>
      </w:r>
      <w:r w:rsidR="000658F9">
        <w:t>at</w:t>
      </w:r>
      <w:r>
        <w:t xml:space="preserve"> several weather services including Yahoo </w:t>
      </w:r>
      <w:r w:rsidR="00DB040B">
        <w:t>W</w:t>
      </w:r>
      <w:r>
        <w:t xml:space="preserve">eather, </w:t>
      </w:r>
      <w:r w:rsidR="00DB040B">
        <w:t xml:space="preserve">World Weather Online, </w:t>
      </w:r>
      <w:proofErr w:type="gramStart"/>
      <w:r w:rsidR="00E04643">
        <w:t>Open</w:t>
      </w:r>
      <w:proofErr w:type="gramEnd"/>
      <w:r w:rsidR="00E04643">
        <w:t xml:space="preserve"> Weather Map. [SWA] provided</w:t>
      </w:r>
      <w:r w:rsidR="00DB040B">
        <w:t xml:space="preserve"> the sample code to retrieve weather information from Open Weather Map and </w:t>
      </w:r>
      <w:r w:rsidR="00E04643">
        <w:t xml:space="preserve">made </w:t>
      </w:r>
      <w:r w:rsidR="00DB040B">
        <w:t xml:space="preserve">it </w:t>
      </w:r>
      <w:r w:rsidR="00E04643">
        <w:t xml:space="preserve">an ideal choice for our </w:t>
      </w:r>
      <w:r w:rsidR="00DB040B">
        <w:t>weather service.</w:t>
      </w:r>
      <w:r w:rsidR="00E04643">
        <w:t xml:space="preserve"> </w:t>
      </w:r>
      <w:r w:rsidR="00DB040B">
        <w:t xml:space="preserve">The weather </w:t>
      </w:r>
      <w:r w:rsidR="00E04643">
        <w:t>response consisted</w:t>
      </w:r>
      <w:r w:rsidR="00DB040B">
        <w:t xml:space="preserve"> of </w:t>
      </w:r>
      <w:r w:rsidR="00E04643">
        <w:t xml:space="preserve">a lot of information including but not limiting to </w:t>
      </w:r>
      <w:r w:rsidR="00DB040B">
        <w:t>geographic coordinates, temperatures, humidity, pressure, wind</w:t>
      </w:r>
      <w:r w:rsidR="00E04643">
        <w:t>, rain</w:t>
      </w:r>
      <w:r w:rsidR="00DB040B">
        <w:t>.</w:t>
      </w:r>
      <w:r w:rsidR="00E04643">
        <w:t xml:space="preserve"> As of this writing, only a subset of this was used including geographic coordinates, temperatures, </w:t>
      </w:r>
      <w:r w:rsidR="003246F0">
        <w:t xml:space="preserve">and </w:t>
      </w:r>
      <w:r w:rsidR="00E04643">
        <w:t>rain.</w:t>
      </w:r>
    </w:p>
    <w:p w:rsidR="008C5651" w:rsidRPr="008C5651" w:rsidRDefault="008C5651" w:rsidP="00BC3D1D">
      <w:pPr>
        <w:pStyle w:val="text"/>
      </w:pPr>
    </w:p>
    <w:p w:rsidR="00776606" w:rsidRDefault="00776606" w:rsidP="00776606">
      <w:pPr>
        <w:pStyle w:val="Heading4"/>
      </w:pPr>
      <w:bookmarkStart w:id="26" w:name="_Toc354617429"/>
      <w:r>
        <w:lastRenderedPageBreak/>
        <w:t>3.1.3</w:t>
      </w:r>
      <w:r>
        <w:tab/>
      </w:r>
      <w:bookmarkEnd w:id="26"/>
      <w:r w:rsidR="003F2A9A">
        <w:t>Clothes Matching Service</w:t>
      </w:r>
    </w:p>
    <w:p w:rsidR="00094271" w:rsidRDefault="001E70A1" w:rsidP="00134E0D">
      <w:pPr>
        <w:pStyle w:val="text"/>
      </w:pPr>
      <w:r>
        <w:t>This smart service</w:t>
      </w:r>
      <w:r w:rsidR="003246F0">
        <w:t xml:space="preserve"> is our proprietary </w:t>
      </w:r>
      <w:r w:rsidR="00C84D78">
        <w:t>algorithm</w:t>
      </w:r>
      <w:r w:rsidR="003246F0">
        <w:t xml:space="preserve"> to provide</w:t>
      </w:r>
      <w:r>
        <w:t xml:space="preserve"> suggestions on which wardrobe users should put on based on the available items</w:t>
      </w:r>
      <w:r w:rsidR="003246F0">
        <w:t xml:space="preserve"> in their closets</w:t>
      </w:r>
      <w:r>
        <w:t>, the current weather information, and the occasion of the event</w:t>
      </w:r>
      <w:r w:rsidR="000329EA">
        <w:t>, and gender</w:t>
      </w:r>
      <w:r>
        <w:t>.</w:t>
      </w:r>
    </w:p>
    <w:p w:rsidR="000329EA" w:rsidRDefault="000329EA" w:rsidP="00784F36">
      <w:pPr>
        <w:pStyle w:val="Heading5"/>
      </w:pPr>
      <w:r>
        <w:t>3.1.3.1</w:t>
      </w:r>
      <w:r>
        <w:tab/>
        <w:t>High-level design</w:t>
      </w:r>
    </w:p>
    <w:p w:rsidR="00165E42" w:rsidRDefault="00165E42" w:rsidP="00165E42">
      <w:pPr>
        <w:pStyle w:val="text"/>
      </w:pPr>
    </w:p>
    <w:p w:rsidR="00165E42" w:rsidRDefault="00165E42" w:rsidP="00165E42">
      <w:pPr>
        <w:pStyle w:val="text"/>
      </w:pPr>
      <w:r>
        <w:object w:dxaOrig="2964" w:dyaOrig="3684">
          <v:shape id="_x0000_i1032" type="#_x0000_t75" style="width:148.2pt;height:184.2pt" o:ole="">
            <v:imagedata r:id="rId43" o:title=""/>
          </v:shape>
          <o:OLEObject Type="Embed" ProgID="Visio.Drawing.11" ShapeID="_x0000_i1032" DrawAspect="Content" ObjectID="_1475521003" r:id="rId44"/>
        </w:object>
      </w:r>
    </w:p>
    <w:p w:rsidR="00165E42" w:rsidRDefault="00165E42" w:rsidP="00165E42">
      <w:pPr>
        <w:pStyle w:val="Heading8"/>
      </w:pPr>
      <w:r>
        <w:t>Figure 3.1: 5-step clothes matching algorithm.</w:t>
      </w:r>
    </w:p>
    <w:p w:rsidR="00165E42" w:rsidRDefault="000329EA" w:rsidP="000329EA">
      <w:pPr>
        <w:pStyle w:val="text"/>
      </w:pPr>
      <w:r>
        <w:t>There are five steps</w:t>
      </w:r>
      <w:r w:rsidR="00165E42">
        <w:t xml:space="preserve"> </w:t>
      </w:r>
      <w:r>
        <w:t xml:space="preserve">to create the list of suggested outfits. </w:t>
      </w:r>
      <w:r w:rsidR="00165E42">
        <w:t xml:space="preserve">Each step is an essential part of the algorithm and must be executed in the same order described in Figure 3.1. The inputs to the algorithm are all of the factors mentioned above and the output is a list of outfit in descending order of score. </w:t>
      </w:r>
      <w:r w:rsidR="00FE6D17">
        <w:t xml:space="preserve">Each outfit consists of a top, bottom, and an optional outer if the temperature is low. </w:t>
      </w:r>
      <w:r w:rsidR="00165E42">
        <w:t>While the first two steps are used to obtain a valid set of items to work on, the last 3 steps are used to score points for each outfit based on several factors. An overview of each step is given below</w:t>
      </w:r>
      <w:r w:rsidR="00FE6D17">
        <w:t>.</w:t>
      </w:r>
      <w:r w:rsidR="00165E42">
        <w:t xml:space="preserve"> </w: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lastRenderedPageBreak/>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 xml:space="preserve">Occasion Matching: each item is given a score for the chosen occasion. For example, a short </w:t>
      </w:r>
      <w:r w:rsidR="00C84D78">
        <w:t xml:space="preserve">is </w:t>
      </w:r>
      <w:r>
        <w:t>graded low for the “Formal” occasion but it get</w:t>
      </w:r>
      <w:r w:rsidR="00C84D78">
        <w:t>s</w:t>
      </w:r>
      <w:r>
        <w:t xml:space="preserve"> high </w:t>
      </w:r>
      <w:r w:rsidR="00C84D78">
        <w:t>score</w:t>
      </w:r>
      <w:r>
        <w:t xml:space="preserve">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165E42">
      <w:pPr>
        <w:pStyle w:val="Heading5"/>
      </w:pPr>
      <w:r>
        <w:t>3.1.3.2</w:t>
      </w:r>
      <w:r>
        <w:tab/>
        <w:t>Low-level design</w:t>
      </w:r>
      <w:r w:rsidR="00193072">
        <w:t>:</w:t>
      </w:r>
    </w:p>
    <w:p w:rsidR="00B14A1A" w:rsidRPr="00B14A1A" w:rsidRDefault="00B14A1A" w:rsidP="00B14A1A">
      <w:pPr>
        <w:pStyle w:val="text"/>
      </w:pPr>
      <w:r>
        <w:t>A deeper discussion on the low-level design and implementation is provided for each of the five steps.</w:t>
      </w:r>
    </w:p>
    <w:p w:rsidR="003860F5" w:rsidRDefault="003860F5" w:rsidP="00165E42">
      <w:pPr>
        <w:pStyle w:val="Heading6"/>
      </w:pPr>
      <w:r>
        <w:t>3.1.3.2.1</w:t>
      </w:r>
      <w:r>
        <w:tab/>
      </w:r>
      <w:r w:rsidR="00896893">
        <w:t xml:space="preserve">Step 1 - </w:t>
      </w:r>
      <w:r>
        <w:t>Laundry Filter</w:t>
      </w:r>
    </w:p>
    <w:p w:rsidR="003860F5" w:rsidRPr="003860F5" w:rsidRDefault="003860F5" w:rsidP="00165E42">
      <w:pPr>
        <w:pStyle w:val="text"/>
      </w:pPr>
      <w:r>
        <w:t xml:space="preserve">This step is pretty simple, given that each item has a “dirty” attribute to specify an item is clean or dirty. The implementation </w:t>
      </w:r>
      <w:r w:rsidR="00C84D78">
        <w:t xml:space="preserve">is </w:t>
      </w:r>
      <w:r>
        <w:t>simply</w:t>
      </w:r>
      <w:r w:rsidR="00C84D78">
        <w:t xml:space="preserve"> a</w:t>
      </w:r>
      <w:r>
        <w:t xml:space="preserve"> query the database of clothes in the closet</w:t>
      </w:r>
      <w:r w:rsidR="00C84D78">
        <w:t xml:space="preserve"> to obtain </w:t>
      </w:r>
      <w:r>
        <w:t>a list of clean items.</w:t>
      </w:r>
    </w:p>
    <w:p w:rsidR="003860F5" w:rsidRDefault="003860F5" w:rsidP="00165E42">
      <w:pPr>
        <w:pStyle w:val="Heading6"/>
      </w:pPr>
      <w:r>
        <w:t>3.1.3.2.2</w:t>
      </w:r>
      <w:r>
        <w:tab/>
      </w:r>
      <w:r w:rsidR="00896893">
        <w:t xml:space="preserve">Step 2 - </w:t>
      </w:r>
      <w:r>
        <w:t>Temperature Filter</w:t>
      </w:r>
    </w:p>
    <w:p w:rsidR="003860F5" w:rsidRDefault="003860F5" w:rsidP="00165E42">
      <w:pPr>
        <w:pStyle w:val="text"/>
      </w:pPr>
      <w:r>
        <w:t xml:space="preserve">Each item </w:t>
      </w:r>
      <w:r w:rsidR="009D40B2">
        <w:t xml:space="preserve">is assigned a </w:t>
      </w:r>
      <w:r>
        <w:t xml:space="preserve">range of temperature in which it can be worn. </w:t>
      </w:r>
      <w:r w:rsidR="009D40B2">
        <w:t xml:space="preserve">Among different attributes of an item, material and style are the two that we think the temperature can be based on. After consideration, style was chosen over material because it </w:t>
      </w:r>
      <w:r w:rsidR="00C84D78">
        <w:t>wa</w:t>
      </w:r>
      <w:r w:rsidR="009D40B2">
        <w:t xml:space="preserve">s more related to temperature. The rationale of this choice is that if an item of a specific material does not keep the keep warm enough, then another item of the same material can still be </w:t>
      </w:r>
      <w:r w:rsidR="009D40B2">
        <w:lastRenderedPageBreak/>
        <w:t>worn outside. Regarding style,</w:t>
      </w:r>
      <w:r w:rsidR="00820ABB">
        <w:t xml:space="preserve"> once a particular style is chosen, it is more difficult to match with another style to keep warm. </w:t>
      </w:r>
    </w:p>
    <w:p w:rsidR="00C84D78" w:rsidRDefault="00820ABB" w:rsidP="00165E42">
      <w:pPr>
        <w:pStyle w:val="text"/>
      </w:pPr>
      <w:r>
        <w:t>Below is the look-up table we use to define the range of each style per gender.</w:t>
      </w:r>
    </w:p>
    <w:p w:rsidR="00C84D78" w:rsidRDefault="00C84D78" w:rsidP="00165E42">
      <w:pPr>
        <w:pStyle w:val="text"/>
      </w:pPr>
    </w:p>
    <w:tbl>
      <w:tblPr>
        <w:tblW w:w="5093" w:type="dxa"/>
        <w:tblInd w:w="93" w:type="dxa"/>
        <w:tblLook w:val="04A0" w:firstRow="1" w:lastRow="0" w:firstColumn="1" w:lastColumn="0" w:noHBand="0" w:noVBand="1"/>
      </w:tblPr>
      <w:tblGrid>
        <w:gridCol w:w="2993"/>
        <w:gridCol w:w="1040"/>
        <w:gridCol w:w="1060"/>
      </w:tblGrid>
      <w:tr w:rsidR="00820ABB" w:rsidRPr="00820ABB" w:rsidTr="00896893">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75"/>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C84D78" w:rsidRDefault="00C84D78" w:rsidP="00C84D78">
      <w:pPr>
        <w:pStyle w:val="Heading8"/>
      </w:pPr>
      <w:proofErr w:type="gramStart"/>
      <w:r>
        <w:t>Table 3.2:</w:t>
      </w:r>
      <w:r>
        <w:tab/>
        <w:t>Temperature range per Style.</w:t>
      </w:r>
      <w:proofErr w:type="gramEnd"/>
    </w:p>
    <w:p w:rsidR="00896893" w:rsidRDefault="00896893" w:rsidP="00896893">
      <w:pPr>
        <w:pStyle w:val="text"/>
      </w:pPr>
      <w:r>
        <w:t>Summary of step 1 and 2: based on the current maximum and minimum temperature, we made two queries the database of wardrobes to obtain the two separate lists of clean items in our closet, one for top and one for bottom.</w:t>
      </w:r>
    </w:p>
    <w:p w:rsidR="003860F5" w:rsidRDefault="003860F5" w:rsidP="00165E42">
      <w:pPr>
        <w:pStyle w:val="Heading6"/>
      </w:pPr>
      <w:r>
        <w:t>3.1.3.2</w:t>
      </w:r>
      <w:r w:rsidR="00820ABB">
        <w:t>.3</w:t>
      </w:r>
      <w:r>
        <w:tab/>
      </w:r>
      <w:r w:rsidR="00896893">
        <w:t xml:space="preserve">Step 3 - </w:t>
      </w:r>
      <w:r w:rsidR="00820ABB">
        <w:t>Occasion Matching</w:t>
      </w:r>
    </w:p>
    <w:p w:rsidR="00820ABB" w:rsidRDefault="00115BD3" w:rsidP="00165E42">
      <w:pPr>
        <w:pStyle w:val="text"/>
      </w:pPr>
      <w:r>
        <w:t xml:space="preserve">Each item is given different point based on gender, category, style, and occasion. </w:t>
      </w:r>
      <w:r w:rsidR="00E04877">
        <w:t xml:space="preserve">This </w:t>
      </w:r>
      <w:r>
        <w:t>s</w:t>
      </w:r>
      <w:r w:rsidR="00E04877">
        <w:t>tep has higher weight</w:t>
      </w:r>
      <w:r>
        <w:t xml:space="preserve"> than pair and color matching steps because occasion matching more important to the final outfit in our opinions.</w:t>
      </w:r>
    </w:p>
    <w:p w:rsidR="00896893" w:rsidRDefault="00B14A1A" w:rsidP="00165E42">
      <w:pPr>
        <w:pStyle w:val="text"/>
      </w:pPr>
      <w:r>
        <w:t xml:space="preserve">In this step, </w:t>
      </w:r>
      <w:r w:rsidR="00896893">
        <w:t xml:space="preserve">each list </w:t>
      </w:r>
      <w:r>
        <w:t xml:space="preserve">outputted from the above steps is processed </w:t>
      </w:r>
      <w:r w:rsidR="00896893">
        <w:t xml:space="preserve">together with the selected occasion by the methods of the </w:t>
      </w:r>
      <w:proofErr w:type="spellStart"/>
      <w:r w:rsidR="00896893">
        <w:t>OccasionMatching</w:t>
      </w:r>
      <w:proofErr w:type="spellEnd"/>
      <w:r w:rsidR="00896893">
        <w:t xml:space="preserve"> object, </w:t>
      </w:r>
      <w:r>
        <w:t xml:space="preserve">and </w:t>
      </w:r>
      <w:r w:rsidR="00896893">
        <w:t>the result is two lists of items with score, one for top and one for bottom.</w:t>
      </w:r>
    </w:p>
    <w:p w:rsidR="00B14A1A" w:rsidRDefault="00E04877" w:rsidP="00165E42">
      <w:pPr>
        <w:pStyle w:val="text"/>
      </w:pPr>
      <w:r>
        <w:t>Table</w:t>
      </w:r>
      <w:r w:rsidR="00B14A1A">
        <w:t xml:space="preserve"> 3.2 and </w:t>
      </w:r>
      <w:r w:rsidR="00B07503">
        <w:t>T</w:t>
      </w:r>
      <w:r>
        <w:t xml:space="preserve">able </w:t>
      </w:r>
      <w:r w:rsidR="00B14A1A">
        <w:t>3.3 show the score tables of Occas</w:t>
      </w:r>
      <w:r>
        <w:t xml:space="preserve">ion Matching of male and female, </w:t>
      </w:r>
      <w:r w:rsidR="00B14A1A">
        <w:t xml:space="preserve">respectively. </w:t>
      </w:r>
    </w:p>
    <w:p w:rsidR="00820ABB" w:rsidRDefault="00820ABB" w:rsidP="00165E42">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B14A1A">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B14A1A">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14A1A" w:rsidRDefault="00B07503" w:rsidP="00B14A1A">
      <w:pPr>
        <w:pStyle w:val="Heading8"/>
      </w:pPr>
      <w:r>
        <w:lastRenderedPageBreak/>
        <w:t>Table</w:t>
      </w:r>
      <w:r w:rsidR="00B14A1A">
        <w:t xml:space="preserve"> 3.2: Occasion Matching score table for male.</w:t>
      </w:r>
    </w:p>
    <w:p w:rsidR="00B14A1A" w:rsidRDefault="00B14A1A" w:rsidP="00165E42">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96893">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96893">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96893" w:rsidRDefault="00B07503" w:rsidP="00C5449D">
      <w:pPr>
        <w:pStyle w:val="Heading8"/>
      </w:pPr>
      <w:r>
        <w:t>Table</w:t>
      </w:r>
      <w:r w:rsidR="00C5449D">
        <w:t xml:space="preserve"> 3.3: Occasion Matching score table for female.</w:t>
      </w:r>
    </w:p>
    <w:p w:rsidR="00C5449D" w:rsidRDefault="00C5449D" w:rsidP="00896893">
      <w:pPr>
        <w:pStyle w:val="text"/>
      </w:pPr>
    </w:p>
    <w:p w:rsidR="003860F5" w:rsidRDefault="003860F5" w:rsidP="00165E42">
      <w:pPr>
        <w:pStyle w:val="Heading6"/>
      </w:pPr>
      <w:r>
        <w:t>3.1.3.2</w:t>
      </w:r>
      <w:r w:rsidR="00820ABB">
        <w:t>.4</w:t>
      </w:r>
      <w:r>
        <w:tab/>
      </w:r>
      <w:r w:rsidR="00896893">
        <w:t xml:space="preserve">Step 4 - </w:t>
      </w:r>
      <w:r w:rsidR="00820ABB">
        <w:t>Pair matching</w:t>
      </w:r>
    </w:p>
    <w:p w:rsidR="00115BD3" w:rsidRDefault="00115BD3" w:rsidP="00165E42">
      <w:pPr>
        <w:pStyle w:val="text"/>
      </w:pPr>
      <w:r>
        <w:t xml:space="preserve">Similar to previous steps, we create a look-up table </w:t>
      </w:r>
      <w:r w:rsidR="00B07503">
        <w:t xml:space="preserve">(Table 3.4 and Table 3.5) </w:t>
      </w:r>
      <w:r>
        <w:t>for each combination of a top item and a bottom item, and optionally an outer based on the weather, gender. One thing to notice here is</w:t>
      </w:r>
      <w:r w:rsidR="00B07503">
        <w:t xml:space="preserve"> that</w:t>
      </w:r>
      <w:r>
        <w:t xml:space="preserve"> the </w:t>
      </w:r>
      <w:r w:rsidR="00380B4F">
        <w:t xml:space="preserve">point </w:t>
      </w:r>
      <w:r>
        <w:t xml:space="preserve">is smaller than the occasion </w:t>
      </w:r>
      <w:r>
        <w:lastRenderedPageBreak/>
        <w:t>matching step because this step is not as important as that one</w:t>
      </w:r>
      <w:r w:rsidR="00380B4F">
        <w:t xml:space="preserve"> and as a result has less weight on the final score</w:t>
      </w:r>
      <w:r>
        <w:t>.</w:t>
      </w:r>
    </w:p>
    <w:p w:rsidR="008C1141" w:rsidRDefault="00DA039D" w:rsidP="00165E42">
      <w:pPr>
        <w:pStyle w:val="text"/>
      </w:pPr>
      <w:r>
        <w:t xml:space="preserve">In this step, </w:t>
      </w:r>
      <w:r w:rsidR="00F206A5">
        <w:t>each of the item</w:t>
      </w:r>
      <w:r w:rsidR="00B07503">
        <w:t>s</w:t>
      </w:r>
      <w:r w:rsidR="00F206A5">
        <w:t xml:space="preserve"> in the top list will be paired with an item in the bottom list</w:t>
      </w:r>
      <w:r>
        <w:t xml:space="preserve"> outputted from the previous step</w:t>
      </w:r>
      <w:r w:rsidR="00F206A5">
        <w:t xml:space="preserve">, and </w:t>
      </w:r>
      <w:r w:rsidR="00B07503">
        <w:t xml:space="preserve">an </w:t>
      </w:r>
      <w:r w:rsidR="00F206A5">
        <w:t xml:space="preserve">optional outer item picked from the top list if the temperature is </w:t>
      </w:r>
      <w:r w:rsidR="00B07503">
        <w:t>within</w:t>
      </w:r>
      <w:r w:rsidR="00F206A5">
        <w:t xml:space="preserve"> certain ranges by running methods of the </w:t>
      </w:r>
      <w:proofErr w:type="spellStart"/>
      <w:r w:rsidR="00F206A5">
        <w:t>PairMatching</w:t>
      </w:r>
      <w:proofErr w:type="spellEnd"/>
      <w:r w:rsidR="00F206A5">
        <w:t xml:space="preserve"> object. At the end of this step, we obtain a single list, in which each entry contains a combination of a top item, a bottom item, optionally an outer, and the total score of this combination.</w:t>
      </w:r>
    </w:p>
    <w:p w:rsidR="008C1141" w:rsidRDefault="008C1141" w:rsidP="008C1141">
      <w:pPr>
        <w:pStyle w:val="text"/>
      </w:pPr>
    </w:p>
    <w:tbl>
      <w:tblPr>
        <w:tblW w:w="6419" w:type="dxa"/>
        <w:tblInd w:w="93" w:type="dxa"/>
        <w:tblLook w:val="04A0" w:firstRow="1" w:lastRow="0" w:firstColumn="1" w:lastColumn="0" w:noHBand="0" w:noVBand="1"/>
      </w:tblPr>
      <w:tblGrid>
        <w:gridCol w:w="1580"/>
        <w:gridCol w:w="2919"/>
        <w:gridCol w:w="960"/>
        <w:gridCol w:w="960"/>
      </w:tblGrid>
      <w:tr w:rsidR="008C1141" w:rsidRPr="008C1141" w:rsidTr="008C1141">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8C1141" w:rsidRDefault="00B07503" w:rsidP="008C1141">
      <w:pPr>
        <w:pStyle w:val="Heading8"/>
      </w:pPr>
      <w:r>
        <w:t>Table</w:t>
      </w:r>
      <w:r w:rsidR="008C1141">
        <w:t xml:space="preserve"> 3.4: Pair </w:t>
      </w:r>
      <w:proofErr w:type="gramStart"/>
      <w:r w:rsidR="008C1141">
        <w:t>Matching</w:t>
      </w:r>
      <w:proofErr w:type="gramEnd"/>
      <w:r w:rsidR="008C1141">
        <w:t xml:space="preserve"> score table for male.</w:t>
      </w:r>
    </w:p>
    <w:p w:rsidR="00115BD3" w:rsidRDefault="00115BD3" w:rsidP="00165E42">
      <w:pPr>
        <w:pStyle w:val="text"/>
      </w:pPr>
    </w:p>
    <w:tbl>
      <w:tblPr>
        <w:tblW w:w="6735" w:type="dxa"/>
        <w:tblInd w:w="93" w:type="dxa"/>
        <w:tblLook w:val="04A0" w:firstRow="1" w:lastRow="0" w:firstColumn="1" w:lastColumn="0" w:noHBand="0" w:noVBand="1"/>
      </w:tblPr>
      <w:tblGrid>
        <w:gridCol w:w="1782"/>
        <w:gridCol w:w="2993"/>
        <w:gridCol w:w="960"/>
        <w:gridCol w:w="1000"/>
      </w:tblGrid>
      <w:tr w:rsidR="008C1141" w:rsidRPr="008C1141" w:rsidTr="008C1141">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115BD3" w:rsidRDefault="00B07503" w:rsidP="00D550C2">
      <w:pPr>
        <w:pStyle w:val="Heading8"/>
      </w:pPr>
      <w:r>
        <w:t>Table</w:t>
      </w:r>
      <w:r w:rsidR="008C1141">
        <w:t xml:space="preserve"> 3.5: Pair </w:t>
      </w:r>
      <w:proofErr w:type="gramStart"/>
      <w:r w:rsidR="008C1141">
        <w:t>Matching</w:t>
      </w:r>
      <w:proofErr w:type="gramEnd"/>
      <w:r w:rsidR="008C1141">
        <w:t xml:space="preserve"> score table for female.</w:t>
      </w:r>
    </w:p>
    <w:p w:rsidR="00D550C2" w:rsidRPr="00D550C2" w:rsidRDefault="00D550C2" w:rsidP="00D550C2">
      <w:pPr>
        <w:pStyle w:val="text"/>
      </w:pPr>
    </w:p>
    <w:p w:rsidR="003860F5" w:rsidRDefault="003860F5" w:rsidP="00165E42">
      <w:pPr>
        <w:pStyle w:val="Heading6"/>
      </w:pPr>
      <w:r>
        <w:lastRenderedPageBreak/>
        <w:t>3.1.3.2</w:t>
      </w:r>
      <w:r w:rsidR="00820ABB">
        <w:t>.5</w:t>
      </w:r>
      <w:r>
        <w:tab/>
      </w:r>
      <w:r w:rsidR="00896893">
        <w:t xml:space="preserve">Step 5 - </w:t>
      </w:r>
      <w:r w:rsidR="00820ABB">
        <w:t>Color matching</w:t>
      </w:r>
    </w:p>
    <w:p w:rsidR="003860F5" w:rsidRDefault="004E7A39" w:rsidP="00165E42">
      <w:pPr>
        <w:pStyle w:val="text"/>
      </w:pPr>
      <w:r>
        <w:t>I</w:t>
      </w:r>
      <w:r w:rsidR="00AA468C">
        <w:t>t is impossible to list every existing</w:t>
      </w:r>
      <w:r w:rsidR="00AA1245">
        <w:t xml:space="preserve"> color</w:t>
      </w:r>
      <w:r>
        <w:t xml:space="preserve"> because there are too many</w:t>
      </w:r>
      <w:r w:rsidR="00AA468C">
        <w:t>. We decide</w:t>
      </w:r>
      <w:r w:rsidR="00AA1245">
        <w:t>d</w:t>
      </w:r>
      <w:r w:rsidR="00AA468C">
        <w:t xml:space="preserve"> to divide color into twelve basic colors: beige, black, blue, brown, gray, green, orange, pink, red, violet, white, and yellow. </w:t>
      </w:r>
      <w:r>
        <w:t xml:space="preserve">An additional </w:t>
      </w:r>
      <w:r w:rsidR="00AA468C">
        <w:t xml:space="preserve">one </w:t>
      </w:r>
      <w:r>
        <w:t xml:space="preserve">in the list </w:t>
      </w:r>
      <w:r w:rsidR="00AA468C">
        <w:t>is for the multicolor or pattern item. Hence, we have a total of 13 colors to deal with. These 13 colors can further be divided into two groups – “Color”</w:t>
      </w:r>
      <w:r w:rsidR="00D550C2">
        <w:t xml:space="preserve"> (blue, green, violet, red, yellow, orange, pink, </w:t>
      </w:r>
      <w:proofErr w:type="spellStart"/>
      <w:r w:rsidR="00D550C2">
        <w:t>multicolor_pattern</w:t>
      </w:r>
      <w:proofErr w:type="spellEnd"/>
      <w:r w:rsidR="00D550C2">
        <w:t>)</w:t>
      </w:r>
      <w:r w:rsidR="00AA468C">
        <w:t xml:space="preserve"> and “Neutral”</w:t>
      </w:r>
      <w:r w:rsidR="00D550C2">
        <w:t xml:space="preserve"> (gray, white, </w:t>
      </w:r>
      <w:proofErr w:type="gramStart"/>
      <w:r w:rsidR="00D550C2">
        <w:t>black</w:t>
      </w:r>
      <w:proofErr w:type="gramEnd"/>
      <w:r w:rsidR="00D550C2">
        <w:t>, brown, beige)</w:t>
      </w:r>
      <w:r w:rsidR="00AA468C">
        <w:t xml:space="preserve">. </w:t>
      </w:r>
      <w:r w:rsidR="00BA2140">
        <w:t xml:space="preserve">[CWL] has listed which </w:t>
      </w:r>
      <w:r w:rsidR="00AA468C">
        <w:t xml:space="preserve">colors can be matched together, </w:t>
      </w:r>
      <w:r w:rsidR="00BA2140">
        <w:t xml:space="preserve">which one </w:t>
      </w:r>
      <w:r w:rsidR="00AA468C">
        <w:t>cannot. Also, “Neutral” colors can be easily matched with other while the “Color” colors are more restricted. These relations are expressed through the points given to each combination of these colors</w:t>
      </w:r>
      <w:r w:rsidR="00BA2140">
        <w:t xml:space="preserve"> in the color score table (</w:t>
      </w:r>
      <w:r>
        <w:t>Table</w:t>
      </w:r>
      <w:r w:rsidR="00BA2140">
        <w:t xml:space="preserve"> 3.6)</w:t>
      </w:r>
      <w:r w:rsidR="00AA468C">
        <w:t>.</w:t>
      </w:r>
    </w:p>
    <w:p w:rsidR="00D550C2" w:rsidRDefault="00D550C2" w:rsidP="00165E42">
      <w:pPr>
        <w:pStyle w:val="text"/>
      </w:pPr>
      <w:r>
        <w:t xml:space="preserve">In this step, </w:t>
      </w:r>
      <w:r w:rsidR="00896893">
        <w:t xml:space="preserve">the </w:t>
      </w:r>
      <w:r>
        <w:t>result</w:t>
      </w:r>
      <w:r w:rsidR="00AA1245">
        <w:t>ed</w:t>
      </w:r>
      <w:r>
        <w:t xml:space="preserve"> </w:t>
      </w:r>
      <w:r w:rsidR="00896893">
        <w:t xml:space="preserve">list </w:t>
      </w:r>
      <w:r>
        <w:t xml:space="preserve">from the above step </w:t>
      </w:r>
      <w:r w:rsidR="00896893">
        <w:t xml:space="preserve">will be run with the </w:t>
      </w:r>
      <w:proofErr w:type="spellStart"/>
      <w:r w:rsidR="00896893">
        <w:t>ColorMatching</w:t>
      </w:r>
      <w:proofErr w:type="spellEnd"/>
      <w:r w:rsidR="00896893">
        <w:t xml:space="preserve"> object to create a final list of the same object as in step 4, with the score </w:t>
      </w:r>
      <w:r>
        <w:t xml:space="preserve">updated to include the </w:t>
      </w:r>
      <w:r w:rsidR="00896893">
        <w:t>color</w:t>
      </w:r>
      <w:r>
        <w:t xml:space="preserve"> factor.</w:t>
      </w:r>
      <w:r w:rsidR="00AA1245">
        <w:t xml:space="preserve"> One thing should be pointed out here is there is only one table for both genders as we did not see any gain to separate color scoring scheme based on gender. Nevertheless, our design can be easily expanded to include different t</w:t>
      </w:r>
      <w:r w:rsidR="004E7A39">
        <w:t>ables for more genders if later</w:t>
      </w:r>
      <w:r w:rsidR="00AA1245">
        <w:t xml:space="preserve"> we decide this is not the case.</w:t>
      </w:r>
    </w:p>
    <w:p w:rsidR="00AA1245" w:rsidRDefault="00AA1245" w:rsidP="00165E42">
      <w:pPr>
        <w:pStyle w:val="text"/>
      </w:pPr>
    </w:p>
    <w:tbl>
      <w:tblPr>
        <w:tblW w:w="4682" w:type="dxa"/>
        <w:tblInd w:w="93" w:type="dxa"/>
        <w:tblLook w:val="04A0" w:firstRow="1" w:lastRow="0" w:firstColumn="1" w:lastColumn="0" w:noHBand="0" w:noVBand="1"/>
      </w:tblPr>
      <w:tblGrid>
        <w:gridCol w:w="1925"/>
        <w:gridCol w:w="1925"/>
        <w:gridCol w:w="832"/>
      </w:tblGrid>
      <w:tr w:rsidR="00D550C2" w:rsidRPr="00D550C2" w:rsidTr="00D550C2">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FF0000"/>
                <w:sz w:val="28"/>
                <w:szCs w:val="28"/>
                <w:lang w:eastAsia="zh-CN"/>
              </w:rPr>
            </w:pPr>
            <w:r w:rsidRPr="00D550C2">
              <w:rPr>
                <w:rFonts w:ascii="Calibri" w:hAnsi="Calibri" w:cs="Calibri"/>
                <w:b/>
                <w:bCs/>
                <w:color w:val="FF0000"/>
                <w:sz w:val="28"/>
                <w:szCs w:val="28"/>
                <w:lang w:eastAsia="zh-CN"/>
              </w:rPr>
              <w:t>Point</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bl>
    <w:p w:rsidR="00AA468C" w:rsidRDefault="000D08C0" w:rsidP="00D550C2">
      <w:pPr>
        <w:pStyle w:val="Heading8"/>
      </w:pPr>
      <w:r>
        <w:t>Table</w:t>
      </w:r>
      <w:r w:rsidR="00D550C2">
        <w:t xml:space="preserve"> 3.6: Color Matching score table for male and female.</w:t>
      </w:r>
    </w:p>
    <w:p w:rsidR="00D550C2" w:rsidRPr="00D550C2" w:rsidRDefault="00D550C2" w:rsidP="00D550C2">
      <w:pPr>
        <w:pStyle w:val="text"/>
      </w:pPr>
    </w:p>
    <w:p w:rsidR="002C45E6" w:rsidRDefault="002C45E6" w:rsidP="00165E42">
      <w:pPr>
        <w:pStyle w:val="Heading6"/>
      </w:pPr>
      <w:r>
        <w:t>3.1.3.2.6</w:t>
      </w:r>
      <w:r>
        <w:tab/>
        <w:t xml:space="preserve">Pre-load </w:t>
      </w:r>
      <w:r w:rsidR="00F140B8">
        <w:t>tables in</w:t>
      </w:r>
      <w:r>
        <w:t xml:space="preserve"> the app</w:t>
      </w:r>
    </w:p>
    <w:p w:rsidR="002C45E6" w:rsidRDefault="002C45E6" w:rsidP="002C45E6">
      <w:pPr>
        <w:pStyle w:val="text"/>
      </w:pPr>
      <w:r>
        <w:t>All of the</w:t>
      </w:r>
      <w:r w:rsidR="00F140B8">
        <w:t xml:space="preserve"> above score </w:t>
      </w:r>
      <w:r>
        <w:t>look-up tables were created in Excel. To preload these tables in the app, we first export</w:t>
      </w:r>
      <w:r w:rsidR="00AA1245">
        <w:t>ed</w:t>
      </w:r>
      <w:r>
        <w:t xml:space="preserve"> these tables in CSV format and save</w:t>
      </w:r>
      <w:r w:rsidR="00AA1245">
        <w:t>d</w:t>
      </w:r>
      <w:r>
        <w:t xml:space="preserve"> them in res/raw folder of the project. Several methods were implemented to read these tables and create SQLite tables to be preloaded with the app at built time. </w:t>
      </w:r>
    </w:p>
    <w:p w:rsidR="002C45E6" w:rsidRPr="002C45E6" w:rsidRDefault="002C45E6" w:rsidP="002C45E6">
      <w:pPr>
        <w:pStyle w:val="text"/>
      </w:pPr>
      <w:r>
        <w:t xml:space="preserve">The goal of doing this is future change to the </w:t>
      </w:r>
      <w:r w:rsidR="00AA1245">
        <w:t>score tables</w:t>
      </w:r>
      <w:r>
        <w:t xml:space="preserve"> for certain combinations will be integrated into our code without any code modifications. The steps include exporting CSV files, updating the files in the res/raw folder, </w:t>
      </w:r>
      <w:r w:rsidR="00AA1245">
        <w:t xml:space="preserve">and </w:t>
      </w:r>
      <w:r>
        <w:t>rebuilding the project.</w:t>
      </w:r>
    </w:p>
    <w:p w:rsidR="00784F36" w:rsidRDefault="00784F36" w:rsidP="00784F36">
      <w:pPr>
        <w:pStyle w:val="Heading4"/>
      </w:pPr>
      <w:r>
        <w:lastRenderedPageBreak/>
        <w:t>3.1.4</w:t>
      </w:r>
      <w:r>
        <w:tab/>
      </w:r>
      <w:proofErr w:type="spellStart"/>
      <w:r>
        <w:t>Robotium</w:t>
      </w:r>
      <w:proofErr w:type="spellEnd"/>
    </w:p>
    <w:p w:rsidR="002C45E6" w:rsidRDefault="007A720B" w:rsidP="00134E0D">
      <w:pPr>
        <w:pStyle w:val="text"/>
      </w:pPr>
      <w:r>
        <w:t xml:space="preserve">[Rob] </w:t>
      </w:r>
      <w:proofErr w:type="spellStart"/>
      <w:r w:rsidR="00784F36">
        <w:t>Robotium</w:t>
      </w:r>
      <w:proofErr w:type="spellEnd"/>
      <w:r w:rsidR="00784F36">
        <w:t xml:space="preserve"> is a powerful Android test automation tool </w:t>
      </w:r>
      <w:r w:rsidR="00343CEC">
        <w:t>for</w:t>
      </w:r>
      <w:r w:rsidR="00784F36">
        <w:t xml:space="preserve"> both emulator and real devices. It was applied to run several </w:t>
      </w:r>
      <w:proofErr w:type="spellStart"/>
      <w:r w:rsidR="00784F36">
        <w:t>ClosetStylist’s</w:t>
      </w:r>
      <w:proofErr w:type="spellEnd"/>
      <w:r w:rsidR="00784F36">
        <w:t xml:space="preserve"> unit test cases that do not span over two applications due to limitation of </w:t>
      </w:r>
      <w:proofErr w:type="spellStart"/>
      <w:r w:rsidR="00784F36">
        <w:t>Robotium</w:t>
      </w:r>
      <w:proofErr w:type="spellEnd"/>
      <w:r w:rsidR="00784F36">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27" w:name="_Toc354617435"/>
      <w:r>
        <w:t>3.2</w:t>
      </w:r>
      <w:r>
        <w:tab/>
        <w:t>Architecture</w:t>
      </w:r>
      <w:bookmarkEnd w:id="27"/>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6C414E" w:rsidRDefault="006A565A" w:rsidP="00451796">
      <w:pPr>
        <w:pStyle w:val="text"/>
      </w:pPr>
      <w:r>
        <w:t xml:space="preserve">Figure </w:t>
      </w:r>
      <w:r w:rsidR="009C179F">
        <w:t>3.</w:t>
      </w:r>
      <w:r w:rsidR="00343CEC">
        <w:t>2 below</w:t>
      </w:r>
      <w:r w:rsidR="009C179F">
        <w:t xml:space="preserve">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3" type="#_x0000_t75" style="width:287.85pt;height:314.85pt" o:ole="">
            <v:imagedata r:id="rId45" o:title=""/>
          </v:shape>
          <o:OLEObject Type="Embed" ProgID="Visio.Drawing.11" ShapeID="_x0000_i1033" DrawAspect="Content" ObjectID="_1475521004" r:id="rId46"/>
        </w:object>
      </w:r>
    </w:p>
    <w:p w:rsidR="00CA1DC8" w:rsidRDefault="00CA1DC8" w:rsidP="00CA1DC8">
      <w:pPr>
        <w:pStyle w:val="Heading8"/>
      </w:pPr>
      <w:bookmarkStart w:id="28" w:name="_Toc355221568"/>
      <w:r>
        <w:t>Figure 3.</w:t>
      </w:r>
      <w:r w:rsidR="00343CEC">
        <w:t>2</w:t>
      </w:r>
      <w:r>
        <w:t>:</w:t>
      </w:r>
      <w:r>
        <w:tab/>
      </w:r>
      <w:proofErr w:type="spellStart"/>
      <w:r w:rsidR="0027793C">
        <w:t>ClosetStylist</w:t>
      </w:r>
      <w:proofErr w:type="spellEnd"/>
      <w:r>
        <w:t xml:space="preserve"> top-level architecture.</w:t>
      </w:r>
      <w:bookmarkEnd w:id="28"/>
    </w:p>
    <w:p w:rsidR="00701517" w:rsidRDefault="00701517" w:rsidP="00701517">
      <w:pPr>
        <w:pStyle w:val="Heading4"/>
      </w:pPr>
      <w:bookmarkStart w:id="29" w:name="_Toc354617436"/>
      <w:r>
        <w:t>3.2.1</w:t>
      </w:r>
      <w:r>
        <w:tab/>
      </w:r>
      <w:bookmarkEnd w:id="29"/>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30" w:name="_Toc354617440"/>
      <w:r>
        <w:t>3.2.</w:t>
      </w:r>
      <w:r w:rsidR="00425927">
        <w:t>2</w:t>
      </w:r>
      <w:r>
        <w:tab/>
      </w:r>
      <w:r w:rsidR="0001368F">
        <w:t>Presentation</w:t>
      </w:r>
      <w:r>
        <w:t xml:space="preserve"> layer</w:t>
      </w:r>
      <w:bookmarkEnd w:id="30"/>
      <w:r w:rsidR="0001368F">
        <w:t xml:space="preserve"> </w:t>
      </w:r>
    </w:p>
    <w:p w:rsidR="00E702D9" w:rsidRPr="00425927" w:rsidRDefault="00193072" w:rsidP="00425927">
      <w:pPr>
        <w:pStyle w:val="text"/>
      </w:pPr>
      <w:r>
        <w:t>This layer contains UI</w:t>
      </w:r>
      <w:r w:rsidR="00127ECB">
        <w:t xml:space="preserve"> and UX</w:t>
      </w:r>
      <w:r>
        <w:t xml:space="preserve"> modules of the app. </w:t>
      </w:r>
      <w:r w:rsidR="00127ECB">
        <w:t xml:space="preserve">The purpose of this layer is to </w:t>
      </w:r>
      <w:r w:rsidR="00F06F85">
        <w:t>implement the behavior</w:t>
      </w:r>
      <w:r w:rsidR="009D44CC">
        <w:t>al</w:t>
      </w:r>
      <w:r w:rsidR="00F06F85">
        <w:t xml:space="preserve"> logic and </w:t>
      </w:r>
      <w:r w:rsidR="009D44CC">
        <w:t xml:space="preserve">to </w:t>
      </w:r>
      <w:r w:rsidR="00127ECB">
        <w:t xml:space="preserve">provide good user experience </w:t>
      </w:r>
      <w:r w:rsidR="009D44CC">
        <w:t>with</w:t>
      </w:r>
      <w:r w:rsidR="00127ECB">
        <w:t xml:space="preserve"> the app</w:t>
      </w:r>
      <w:r w:rsidR="009D44CC">
        <w:t>’s</w:t>
      </w:r>
      <w:r w:rsidR="00127ECB">
        <w:t xml:space="preserve"> flow as well as look and feel of the app. The design of this layer </w:t>
      </w:r>
      <w:r w:rsidR="00F06F85">
        <w:t xml:space="preserve">strictly </w:t>
      </w:r>
      <w:r w:rsidR="00127ECB">
        <w:t xml:space="preserve">follows that of </w:t>
      </w:r>
      <w:r w:rsidR="00127ECB">
        <w:lastRenderedPageBreak/>
        <w:t>Android design. We first draft</w:t>
      </w:r>
      <w:r w:rsidR="009D44CC">
        <w:t>ed</w:t>
      </w:r>
      <w:r w:rsidR="00F06F85">
        <w:t xml:space="preserve"> our own design, and then we consulted with professionals UI/UX designer and UI developer</w:t>
      </w:r>
      <w:r w:rsidR="009D44CC">
        <w:t xml:space="preserve"> to implement the prototype</w:t>
      </w:r>
      <w:r w:rsidR="00F06F85">
        <w:t>.</w:t>
      </w:r>
    </w:p>
    <w:p w:rsidR="0001368F" w:rsidRDefault="002628EE" w:rsidP="0001368F">
      <w:pPr>
        <w:pStyle w:val="Heading4"/>
      </w:pPr>
      <w:bookmarkStart w:id="31" w:name="_Toc354617441"/>
      <w:r>
        <w:t>3.2.</w:t>
      </w:r>
      <w:r w:rsidR="00B4408C">
        <w:t>3</w:t>
      </w:r>
      <w:r>
        <w:tab/>
      </w:r>
      <w:r w:rsidR="00B4408C">
        <w:t>Application layer</w:t>
      </w:r>
      <w:bookmarkEnd w:id="31"/>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 xml:space="preserve">provide all the </w:t>
      </w:r>
      <w:r w:rsidR="009D44CC">
        <w:t>features</w:t>
      </w:r>
      <w:r w:rsidR="004106FA">
        <w:t xml:space="preserve"> of the app including organizing user’s </w:t>
      </w:r>
      <w:proofErr w:type="gramStart"/>
      <w:r w:rsidR="004106FA">
        <w:t>closet,</w:t>
      </w:r>
      <w:proofErr w:type="gramEnd"/>
      <w:r w:rsidR="004106FA">
        <w:t xml:space="preserve"> programmatically suggest outfits, keep track of outfit history, and managing laundry bag.</w:t>
      </w:r>
    </w:p>
    <w:p w:rsidR="002628EE" w:rsidRDefault="002628EE" w:rsidP="002628EE">
      <w:pPr>
        <w:pStyle w:val="Heading4"/>
      </w:pPr>
      <w:bookmarkStart w:id="32" w:name="_Toc354617442"/>
      <w:r>
        <w:t>3.2.</w:t>
      </w:r>
      <w:r w:rsidR="00C92CBE">
        <w:t>4</w:t>
      </w:r>
      <w:r>
        <w:tab/>
      </w:r>
      <w:bookmarkEnd w:id="32"/>
      <w:r w:rsidR="004106FA">
        <w:t>Data layer</w:t>
      </w:r>
    </w:p>
    <w:p w:rsidR="009B6D92" w:rsidRDefault="004106FA" w:rsidP="00B3693A">
      <w:pPr>
        <w:pStyle w:val="text"/>
      </w:pPr>
      <w:r>
        <w:t xml:space="preserve">This layer includes two main components: the storage to store </w:t>
      </w:r>
      <w:r w:rsidR="005A5009">
        <w:t xml:space="preserve">big-size </w:t>
      </w:r>
      <w:r>
        <w:t xml:space="preserve">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w:t>
      </w:r>
      <w:r w:rsidR="005A5009">
        <w:t>as</w:t>
      </w:r>
      <w:r>
        <w:t xml:space="preserve"> picture </w:t>
      </w:r>
      <w:r w:rsidR="005A5009">
        <w:t xml:space="preserve">storage </w:t>
      </w:r>
      <w:r>
        <w:t xml:space="preserve">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7F1E17">
        <w:t xml:space="preserve">tables created </w:t>
      </w:r>
      <w:r w:rsidR="005A5009">
        <w:t>for</w:t>
      </w:r>
      <w:r w:rsidR="007F1E17">
        <w:t xml:space="preserve"> the app is shown in </w:t>
      </w:r>
      <w:r>
        <w:t>Figure 3.</w:t>
      </w:r>
      <w:r w:rsidR="005A5009">
        <w:t>3</w:t>
      </w:r>
      <w:r>
        <w:t>.</w:t>
      </w:r>
    </w:p>
    <w:p w:rsidR="009C5DA1" w:rsidRDefault="007F1E17" w:rsidP="006146AC">
      <w:pPr>
        <w:pStyle w:val="text"/>
        <w:ind w:firstLine="0"/>
        <w:rPr>
          <w:noProof/>
          <w:lang w:eastAsia="zh-CN"/>
        </w:rPr>
      </w:pPr>
      <w:r>
        <w:object w:dxaOrig="6269" w:dyaOrig="4740">
          <v:shape id="_x0000_i1034" type="#_x0000_t75" style="width:313.45pt;height:237pt" o:ole="">
            <v:imagedata r:id="rId47" o:title=""/>
          </v:shape>
          <o:OLEObject Type="Embed" ProgID="Visio.Drawing.11" ShapeID="_x0000_i1034" DrawAspect="Content" ObjectID="_1475521005" r:id="rId48"/>
        </w:object>
      </w:r>
    </w:p>
    <w:p w:rsidR="007F1E17" w:rsidRDefault="007F1E17" w:rsidP="006146AC">
      <w:pPr>
        <w:pStyle w:val="text"/>
        <w:ind w:firstLine="0"/>
      </w:pPr>
      <w:r>
        <w:object w:dxaOrig="10040" w:dyaOrig="4843">
          <v:shape id="_x0000_i1035" type="#_x0000_t75" style="width:431.7pt;height:208.25pt" o:ole="">
            <v:imagedata r:id="rId49" o:title=""/>
          </v:shape>
          <o:OLEObject Type="Embed" ProgID="Visio.Drawing.11" ShapeID="_x0000_i1035" DrawAspect="Content" ObjectID="_1475521006" r:id="rId50"/>
        </w:object>
      </w:r>
    </w:p>
    <w:p w:rsidR="00874722" w:rsidRDefault="00874722" w:rsidP="00874722">
      <w:pPr>
        <w:pStyle w:val="Heading8"/>
      </w:pPr>
      <w:bookmarkStart w:id="33" w:name="_Toc355221573"/>
      <w:r>
        <w:t>Figure 3.</w:t>
      </w:r>
      <w:r w:rsidR="005A5009">
        <w:t>3</w:t>
      </w:r>
      <w:r>
        <w:t>:</w:t>
      </w:r>
      <w:r>
        <w:tab/>
        <w:t xml:space="preserve">Database </w:t>
      </w:r>
      <w:r w:rsidR="007F1E17">
        <w:t>tables</w:t>
      </w:r>
      <w:r>
        <w:t>.</w:t>
      </w:r>
      <w:bookmarkEnd w:id="33"/>
    </w:p>
    <w:p w:rsidR="00EA07E8" w:rsidRDefault="00EA07E8" w:rsidP="00EA07E8">
      <w:pPr>
        <w:pStyle w:val="Heading4"/>
      </w:pPr>
      <w:bookmarkStart w:id="34" w:name="_Toc354617443"/>
      <w:r>
        <w:t>3.2.5</w:t>
      </w:r>
      <w:r>
        <w:tab/>
        <w:t>Design patterns</w:t>
      </w:r>
    </w:p>
    <w:p w:rsidR="00D746B0" w:rsidRPr="00D746B0" w:rsidRDefault="00D746B0" w:rsidP="00D746B0">
      <w:pPr>
        <w:pStyle w:val="text"/>
      </w:pPr>
      <w:r>
        <w:t>[HFDP] shows many design patterns to provide flexibility for future expansion while keeping closed for code modification. In this section, we describe how some of these are employed in our design for this app.</w:t>
      </w:r>
    </w:p>
    <w:p w:rsidR="005A1131" w:rsidRDefault="005A1131" w:rsidP="00AF146F">
      <w:pPr>
        <w:pStyle w:val="Heading5"/>
        <w:tabs>
          <w:tab w:val="center" w:pos="4320"/>
        </w:tabs>
      </w:pPr>
      <w:r>
        <w:lastRenderedPageBreak/>
        <w:t>3.2.5.1 Factory Method Pattern</w:t>
      </w:r>
      <w:r w:rsidR="00AF146F">
        <w:tab/>
      </w:r>
    </w:p>
    <w:p w:rsidR="00AF146F" w:rsidRDefault="00AF146F" w:rsidP="00AF146F">
      <w:pPr>
        <w:pStyle w:val="text"/>
      </w:pPr>
      <w:r>
        <w:t xml:space="preserve">This pattern is applied to create different concrete storage types. SD card is chosen at the moment is the main storage for pictures, but the design is opened to </w:t>
      </w:r>
      <w:r w:rsidR="00301C5F">
        <w:t>replace SD card with</w:t>
      </w:r>
      <w:r>
        <w:t xml:space="preserve"> another type of storage </w:t>
      </w:r>
      <w:r w:rsidR="00301C5F">
        <w:t xml:space="preserve">such as Google App Engine </w:t>
      </w:r>
      <w:r>
        <w:t>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r w:rsidR="007F750B">
        <w:t xml:space="preserve"> Figure 3.9 follows the Factory Method Pattern defined in [HFDP] to illustrate the deployment in our app.</w:t>
      </w:r>
    </w:p>
    <w:p w:rsidR="00D746B0" w:rsidRDefault="00D746B0" w:rsidP="00AF146F">
      <w:pPr>
        <w:pStyle w:val="text"/>
      </w:pPr>
    </w:p>
    <w:p w:rsidR="00D746B0" w:rsidRDefault="00AF146F" w:rsidP="00D746B0">
      <w:pPr>
        <w:pStyle w:val="Heading8"/>
      </w:pPr>
      <w:r>
        <w:object w:dxaOrig="10778" w:dyaOrig="4105">
          <v:shape id="_x0000_i1036" type="#_x0000_t75" style="width:431.65pt;height:164.4pt" o:ole="">
            <v:imagedata r:id="rId51" o:title=""/>
          </v:shape>
          <o:OLEObject Type="Embed" ProgID="Visio.Drawing.11" ShapeID="_x0000_i1036" DrawAspect="Content" ObjectID="_1475521007" r:id="rId52"/>
        </w:object>
      </w:r>
      <w:r w:rsidR="00D746B0" w:rsidRPr="00D746B0">
        <w:t xml:space="preserve"> </w:t>
      </w:r>
    </w:p>
    <w:p w:rsidR="00AF146F" w:rsidRDefault="005A5009" w:rsidP="00D746B0">
      <w:pPr>
        <w:pStyle w:val="Heading8"/>
      </w:pPr>
      <w:r>
        <w:t>Figure 3.4</w:t>
      </w:r>
      <w:r w:rsidR="00D746B0">
        <w:t>:</w:t>
      </w:r>
      <w:r w:rsidR="00D746B0">
        <w:tab/>
        <w:t>Factory Method Pattern for storage.</w:t>
      </w:r>
    </w:p>
    <w:p w:rsidR="00AF146F" w:rsidRPr="00AF146F" w:rsidRDefault="005A5009" w:rsidP="00AF146F">
      <w:pPr>
        <w:pStyle w:val="text"/>
      </w:pPr>
      <w:r>
        <w:t xml:space="preserve">In </w:t>
      </w:r>
      <w:r w:rsidR="007F750B">
        <w:t>Figure 3.</w:t>
      </w:r>
      <w:r>
        <w:t>4</w:t>
      </w:r>
      <w:r w:rsidR="007F750B">
        <w:t>, t</w:t>
      </w:r>
      <w:r w:rsidR="00AF146F">
        <w:t xml:space="preserve">he abstract Creator class is </w:t>
      </w:r>
      <w:proofErr w:type="spellStart"/>
      <w:r w:rsidR="00AF146F">
        <w:t>StorageFactory</w:t>
      </w:r>
      <w:proofErr w:type="spellEnd"/>
      <w:r w:rsidR="00AF146F">
        <w:t xml:space="preserve"> and the concrete Creator classes are </w:t>
      </w:r>
      <w:proofErr w:type="spellStart"/>
      <w:r w:rsidR="00AF146F">
        <w:t>SDCardStorageFactory</w:t>
      </w:r>
      <w:proofErr w:type="spellEnd"/>
      <w:r w:rsidR="00AF146F">
        <w:t xml:space="preserve"> and </w:t>
      </w:r>
      <w:proofErr w:type="spellStart"/>
      <w:r w:rsidR="00AF146F">
        <w:t>GoogleAppEngineStorageFactory</w:t>
      </w:r>
      <w:proofErr w:type="spellEnd"/>
      <w:r w:rsidR="00AF146F">
        <w:t xml:space="preserve">. The Product is </w:t>
      </w:r>
      <w:proofErr w:type="spellStart"/>
      <w:r w:rsidR="00AF146F">
        <w:t>StorageInterface</w:t>
      </w:r>
      <w:proofErr w:type="spellEnd"/>
      <w:r w:rsidR="007F750B">
        <w:t>; the</w:t>
      </w:r>
      <w:r w:rsidR="00AF146F">
        <w:t xml:space="preserve"> concrete Product classes implement</w:t>
      </w:r>
      <w:r w:rsidR="00526666">
        <w:t>ing</w:t>
      </w:r>
      <w:r w:rsidR="00AF146F">
        <w:t xml:space="preserve"> this interface are </w:t>
      </w:r>
      <w:proofErr w:type="spellStart"/>
      <w:r w:rsidR="00AF146F">
        <w:t>SDCardStorage</w:t>
      </w:r>
      <w:proofErr w:type="spellEnd"/>
      <w:r w:rsidR="00AF146F">
        <w:t xml:space="preserve"> and </w:t>
      </w:r>
      <w:proofErr w:type="spellStart"/>
      <w:r w:rsidR="00AF146F">
        <w:t>GoogleAppEngineStorage</w:t>
      </w:r>
      <w:proofErr w:type="spellEnd"/>
      <w:r w:rsidR="007F750B">
        <w:t xml:space="preserve">; the Factory Method is </w:t>
      </w:r>
      <w:proofErr w:type="spellStart"/>
      <w:r w:rsidR="007F750B">
        <w:t>createStorage</w:t>
      </w:r>
      <w:proofErr w:type="spellEnd"/>
      <w:r w:rsidR="007F750B">
        <w:t>.</w:t>
      </w:r>
    </w:p>
    <w:p w:rsidR="00EA07E8" w:rsidRDefault="00EA07E8" w:rsidP="006D5E66">
      <w:pPr>
        <w:pStyle w:val="Heading5"/>
      </w:pPr>
      <w:r>
        <w:lastRenderedPageBreak/>
        <w:t>3.2.5.</w:t>
      </w:r>
      <w:r w:rsidR="005A1131">
        <w:t>2</w:t>
      </w:r>
      <w:r>
        <w:t xml:space="preserve"> </w:t>
      </w:r>
      <w:r w:rsidR="002C45E6">
        <w:t xml:space="preserve">Abstract </w:t>
      </w:r>
      <w:r>
        <w:t>Factory Pattern</w:t>
      </w:r>
    </w:p>
    <w:p w:rsidR="00F0017A"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 xml:space="preserve">Writing code </w:t>
      </w:r>
      <w:r w:rsidR="00301C5F">
        <w:t>using</w:t>
      </w:r>
      <w:r>
        <w:t xml:space="preserve"> this interface help</w:t>
      </w:r>
      <w:r w:rsidR="00301C5F">
        <w:t>ed</w:t>
      </w:r>
      <w:r>
        <w:t xml:space="preserve"> us decouple our code from actual factory that creates these </w:t>
      </w:r>
      <w:r w:rsidR="0080665B">
        <w:t xml:space="preserve">concrete </w:t>
      </w:r>
      <w:r>
        <w:t xml:space="preserve">matching </w:t>
      </w:r>
      <w:r w:rsidR="0080665B">
        <w:t>steps (i.e., object classes)</w:t>
      </w:r>
      <w:r>
        <w:t xml:space="preserve">. </w:t>
      </w:r>
      <w:r w:rsidR="00301C5F">
        <w:t>This also led us expand</w:t>
      </w:r>
      <w:r>
        <w:t xml:space="preserve"> to a variety of genders if we need to in the future. Once the users </w:t>
      </w:r>
      <w:r w:rsidR="00301C5F">
        <w:t xml:space="preserve">register </w:t>
      </w:r>
      <w:r>
        <w:t xml:space="preserve">their genders, we can </w:t>
      </w:r>
      <w:r w:rsidR="00301C5F">
        <w:t xml:space="preserve">subsequently </w:t>
      </w:r>
      <w:r>
        <w:t>assign the correct matching steps.</w:t>
      </w:r>
      <w:r w:rsidR="007F750B">
        <w:t xml:space="preserve"> Figure 3.</w:t>
      </w:r>
      <w:r w:rsidR="00301C5F">
        <w:t>5</w:t>
      </w:r>
      <w:r w:rsidR="007F750B">
        <w:t xml:space="preserve"> and Figure 3.</w:t>
      </w:r>
      <w:r w:rsidR="00301C5F">
        <w:t>6</w:t>
      </w:r>
      <w:r w:rsidR="007F750B">
        <w:t xml:space="preserve"> follows the Abstract Factory Pattern defined in [HFDP] to illustrate the deployment in our app.</w:t>
      </w:r>
    </w:p>
    <w:p w:rsidR="00D746B0" w:rsidRDefault="007F750B" w:rsidP="00D746B0">
      <w:pPr>
        <w:pStyle w:val="Heading8"/>
      </w:pPr>
      <w:r>
        <w:object w:dxaOrig="11625" w:dyaOrig="6917">
          <v:shape id="_x0000_i1037" type="#_x0000_t75" style="width:431.85pt;height:297.1pt" o:ole="">
            <v:imagedata r:id="rId53" o:title=""/>
          </v:shape>
          <o:OLEObject Type="Embed" ProgID="Visio.Drawing.11" ShapeID="_x0000_i1037" DrawAspect="Content" ObjectID="_1475521008" r:id="rId54"/>
        </w:object>
      </w:r>
      <w:r w:rsidR="00D746B0" w:rsidRPr="00D746B0">
        <w:t xml:space="preserve"> </w:t>
      </w:r>
    </w:p>
    <w:p w:rsidR="00D746B0" w:rsidRDefault="00D746B0" w:rsidP="00D746B0">
      <w:pPr>
        <w:pStyle w:val="Heading8"/>
      </w:pPr>
      <w:r>
        <w:lastRenderedPageBreak/>
        <w:t>Figure 3.</w:t>
      </w:r>
      <w:r w:rsidR="00301C5F">
        <w:t>5</w:t>
      </w:r>
      <w:r>
        <w:t>:</w:t>
      </w:r>
      <w:r>
        <w:tab/>
      </w:r>
      <w:proofErr w:type="spellStart"/>
      <w:r w:rsidR="007F750B">
        <w:t>AbstractFactory</w:t>
      </w:r>
      <w:proofErr w:type="spellEnd"/>
      <w:r w:rsidR="007F750B">
        <w:t xml:space="preserve"> classes and </w:t>
      </w:r>
      <w:proofErr w:type="spellStart"/>
      <w:r w:rsidR="007F750B">
        <w:t>ConcreteFactory</w:t>
      </w:r>
      <w:proofErr w:type="spellEnd"/>
      <w:r w:rsidR="007F750B">
        <w:t xml:space="preserve"> classes of </w:t>
      </w:r>
      <w:r>
        <w:t>Abstract Factory Pattern applied in Clothes Matching service.</w:t>
      </w:r>
    </w:p>
    <w:p w:rsidR="00357CA1" w:rsidRDefault="00357CA1" w:rsidP="006D5E66">
      <w:pPr>
        <w:pStyle w:val="text"/>
      </w:pPr>
    </w:p>
    <w:p w:rsidR="005D4C90" w:rsidRDefault="005D4C90" w:rsidP="007F750B">
      <w:pPr>
        <w:pStyle w:val="text"/>
      </w:pPr>
    </w:p>
    <w:p w:rsidR="005D4C90" w:rsidRDefault="005D4C90" w:rsidP="007F750B">
      <w:pPr>
        <w:pStyle w:val="text"/>
      </w:pPr>
    </w:p>
    <w:p w:rsidR="005D4C90" w:rsidRDefault="006843D3" w:rsidP="007F750B">
      <w:pPr>
        <w:pStyle w:val="text"/>
      </w:pPr>
      <w:r>
        <w:pict>
          <v:shape id="_x0000_i1038" type="#_x0000_t75" style="width:431.7pt;height:222pt">
            <v:imagedata r:id="rId55" o:title=""/>
          </v:shape>
        </w:pict>
      </w:r>
    </w:p>
    <w:p w:rsidR="005D4C90" w:rsidRDefault="005D4C90" w:rsidP="007F750B">
      <w:pPr>
        <w:pStyle w:val="text"/>
      </w:pPr>
      <w:r>
        <w:object w:dxaOrig="9239" w:dyaOrig="8690">
          <v:shape id="_x0000_i1039" type="#_x0000_t75" style="width:431.9pt;height:406.25pt" o:ole="">
            <v:imagedata r:id="rId56" o:title=""/>
          </v:shape>
          <o:OLEObject Type="Embed" ProgID="Visio.Drawing.11" ShapeID="_x0000_i1039" DrawAspect="Content" ObjectID="_1475521009" r:id="rId57"/>
        </w:object>
      </w:r>
    </w:p>
    <w:p w:rsidR="00333A76" w:rsidRDefault="00333A76" w:rsidP="006D5E66">
      <w:pPr>
        <w:pStyle w:val="text"/>
      </w:pPr>
    </w:p>
    <w:p w:rsidR="00333A76" w:rsidRDefault="00333A76" w:rsidP="006D5E66">
      <w:pPr>
        <w:pStyle w:val="text"/>
      </w:pPr>
      <w:r>
        <w:object w:dxaOrig="8735" w:dyaOrig="3280">
          <v:shape id="_x0000_i1040" type="#_x0000_t75" style="width:431.95pt;height:162.2pt" o:ole="">
            <v:imagedata r:id="rId58" o:title=""/>
          </v:shape>
          <o:OLEObject Type="Embed" ProgID="Visio.Drawing.11" ShapeID="_x0000_i1040" DrawAspect="Content" ObjectID="_1475521010" r:id="rId59"/>
        </w:object>
      </w:r>
    </w:p>
    <w:p w:rsidR="005D4C90" w:rsidRDefault="005D4C90" w:rsidP="005D4C90">
      <w:pPr>
        <w:pStyle w:val="text"/>
      </w:pPr>
      <w:r>
        <w:t>Figure 3.</w:t>
      </w:r>
      <w:r w:rsidR="00301C5F">
        <w:t>6</w:t>
      </w:r>
      <w:r>
        <w:t>:</w:t>
      </w:r>
      <w:r>
        <w:tab/>
      </w:r>
      <w:proofErr w:type="spellStart"/>
      <w:r>
        <w:t>AbstractProduct</w:t>
      </w:r>
      <w:proofErr w:type="spellEnd"/>
      <w:r>
        <w:t xml:space="preserve"> classes a</w:t>
      </w:r>
      <w:r w:rsidR="00301C5F">
        <w:t xml:space="preserve">nd </w:t>
      </w:r>
      <w:proofErr w:type="spellStart"/>
      <w:r w:rsidR="00301C5F">
        <w:t>ConcreteProduct</w:t>
      </w:r>
      <w:proofErr w:type="spellEnd"/>
      <w:r w:rsidR="00301C5F">
        <w:t xml:space="preserve"> classes of</w:t>
      </w:r>
      <w:r>
        <w:t xml:space="preserve"> </w:t>
      </w:r>
      <w:r w:rsidR="00301C5F">
        <w:t xml:space="preserve">the </w:t>
      </w:r>
      <w:r>
        <w:t>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5D4C90" w:rsidRDefault="005D4C90" w:rsidP="005D4C90">
      <w:pPr>
        <w:pStyle w:val="text"/>
      </w:pPr>
      <w:r>
        <w:t xml:space="preserve">In our design, the </w:t>
      </w:r>
      <w:proofErr w:type="spellStart"/>
      <w:r>
        <w:t>AbstractFactory</w:t>
      </w:r>
      <w:proofErr w:type="spellEnd"/>
      <w:r>
        <w:t xml:space="preserve"> interface is the </w:t>
      </w:r>
      <w:proofErr w:type="spellStart"/>
      <w:r>
        <w:t>ClothesMatchingComponentFactory</w:t>
      </w:r>
      <w:proofErr w:type="spellEnd"/>
      <w:r>
        <w:t xml:space="preserve">, and the </w:t>
      </w:r>
      <w:proofErr w:type="spellStart"/>
      <w:r>
        <w:t>ConcreteFactory</w:t>
      </w:r>
      <w:proofErr w:type="spellEnd"/>
      <w:r>
        <w:t xml:space="preserve"> classes are </w:t>
      </w:r>
      <w:proofErr w:type="spellStart"/>
      <w:r>
        <w:t>ClothesMatchingComponentFactoryMale</w:t>
      </w:r>
      <w:proofErr w:type="spellEnd"/>
      <w:r>
        <w:t xml:space="preserve">, and </w:t>
      </w:r>
      <w:proofErr w:type="spellStart"/>
      <w:r>
        <w:t>ClothesMatchingComponentFactoryFemale</w:t>
      </w:r>
      <w:proofErr w:type="spellEnd"/>
      <w:r>
        <w:t xml:space="preserve">. There are several </w:t>
      </w:r>
      <w:proofErr w:type="spellStart"/>
      <w:r>
        <w:t>AbstractProduct</w:t>
      </w:r>
      <w:proofErr w:type="spellEnd"/>
      <w:r>
        <w:t xml:space="preserve"> classes </w:t>
      </w:r>
      <w:proofErr w:type="spellStart"/>
      <w:r>
        <w:t>OccasionMatching</w:t>
      </w:r>
      <w:proofErr w:type="spellEnd"/>
      <w:r>
        <w:t xml:space="preserve">, </w:t>
      </w:r>
      <w:proofErr w:type="spellStart"/>
      <w:r>
        <w:t>PairMatching</w:t>
      </w:r>
      <w:proofErr w:type="spellEnd"/>
      <w:r>
        <w:t xml:space="preserve">, </w:t>
      </w:r>
      <w:proofErr w:type="spellStart"/>
      <w:r>
        <w:t>ColorMatching</w:t>
      </w:r>
      <w:proofErr w:type="spellEnd"/>
      <w:r>
        <w:t xml:space="preserve"> and the corresponding concrete Product classes are </w:t>
      </w:r>
      <w:proofErr w:type="spellStart"/>
      <w:r>
        <w:t>OccasionMatchingMale</w:t>
      </w:r>
      <w:proofErr w:type="spellEnd"/>
      <w:r>
        <w:t xml:space="preserve">, </w:t>
      </w:r>
      <w:proofErr w:type="spellStart"/>
      <w:r>
        <w:t>OccasionMatchingFemale</w:t>
      </w:r>
      <w:proofErr w:type="spellEnd"/>
      <w:r>
        <w:t xml:space="preserve">, </w:t>
      </w:r>
      <w:proofErr w:type="spellStart"/>
      <w:r>
        <w:t>PairMatchingMale</w:t>
      </w:r>
      <w:proofErr w:type="spellEnd"/>
      <w:r>
        <w:t xml:space="preserve">, </w:t>
      </w:r>
      <w:proofErr w:type="spellStart"/>
      <w:r>
        <w:t>PairMatchingFemale</w:t>
      </w:r>
      <w:proofErr w:type="spellEnd"/>
      <w:r>
        <w:t xml:space="preserve">, </w:t>
      </w:r>
      <w:proofErr w:type="spellStart"/>
      <w:proofErr w:type="gramStart"/>
      <w:r>
        <w:t>ColorMatchingDefault</w:t>
      </w:r>
      <w:proofErr w:type="spellEnd"/>
      <w:proofErr w:type="gramEnd"/>
      <w:r>
        <w:t>.</w: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w:t>
      </w:r>
      <w:r w:rsidR="0061374D">
        <w:lastRenderedPageBreak/>
        <w:t>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34"/>
    </w:p>
    <w:p w:rsidR="00072A5F" w:rsidRDefault="001C3B26" w:rsidP="00072A5F">
      <w:pPr>
        <w:pStyle w:val="text"/>
      </w:pPr>
      <w:r>
        <w:t>Figure 3.</w:t>
      </w:r>
      <w:r w:rsidR="00301C5F">
        <w:t>6</w:t>
      </w:r>
      <w:r>
        <w:t xml:space="preserve"> displays a simplified class diagram which consists of main classes such as item information, user profile, place record (or location), weather information, 4 main UI fragments, and how they are linked together. </w:t>
      </w:r>
      <w:r w:rsidR="000B7EFF">
        <w:t xml:space="preserve">It is easy to recognize most of the UI fragments classes were designed to decouple as much as possible from the core classes for expansibility and flexibility. Throughout this project, </w:t>
      </w:r>
      <w:r w:rsidR="00301C5F">
        <w:t>this goal is always treated as the highest priority in our design.</w:t>
      </w:r>
    </w:p>
    <w:p w:rsidR="00CE11C0" w:rsidRDefault="00CE11C0" w:rsidP="00072A5F">
      <w:pPr>
        <w:pStyle w:val="text"/>
      </w:pPr>
    </w:p>
    <w:p w:rsidR="00CE11C0" w:rsidRDefault="00576B88" w:rsidP="00CE11C0">
      <w:pPr>
        <w:pStyle w:val="text"/>
        <w:ind w:firstLine="0"/>
      </w:pPr>
      <w:r>
        <w:rPr>
          <w:noProof/>
          <w:lang w:eastAsia="zh-CN"/>
        </w:rPr>
        <w:lastRenderedPageBreak/>
        <w:drawing>
          <wp:inline distT="0" distB="0" distL="0" distR="0">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CE11C0" w:rsidRDefault="00301C5F" w:rsidP="00CE11C0">
      <w:pPr>
        <w:pStyle w:val="Heading8"/>
      </w:pPr>
      <w:bookmarkStart w:id="35" w:name="_Toc355221574"/>
      <w:r>
        <w:t>Figure 3.6</w:t>
      </w:r>
      <w:r w:rsidR="00CE11C0">
        <w:t>:</w:t>
      </w:r>
      <w:r w:rsidR="00CE11C0">
        <w:tab/>
      </w:r>
      <w:proofErr w:type="spellStart"/>
      <w:r w:rsidR="00940D48">
        <w:t>ClosetStylist</w:t>
      </w:r>
      <w:proofErr w:type="spellEnd"/>
      <w:r w:rsidR="00940D48">
        <w:t xml:space="preserve"> </w:t>
      </w:r>
      <w:r w:rsidR="00CE11C0">
        <w:t>class diagram.</w:t>
      </w:r>
      <w:bookmarkEnd w:id="35"/>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36" w:name="_Toc354617444"/>
      <w:r>
        <w:lastRenderedPageBreak/>
        <w:t xml:space="preserve">Chapter </w:t>
      </w:r>
      <w:proofErr w:type="gramStart"/>
      <w:r>
        <w:t>4</w:t>
      </w:r>
      <w:r w:rsidR="00182BC0">
        <w:t xml:space="preserve"> </w:t>
      </w:r>
      <w:r>
        <w:t xml:space="preserve"> </w:t>
      </w:r>
      <w:r w:rsidR="00DC2390">
        <w:t>Results</w:t>
      </w:r>
      <w:bookmarkEnd w:id="36"/>
      <w:proofErr w:type="gramEnd"/>
    </w:p>
    <w:p w:rsidR="007A04D2" w:rsidRPr="007A04D2" w:rsidRDefault="00C86740" w:rsidP="007A04D2">
      <w:pPr>
        <w:pStyle w:val="text"/>
      </w:pPr>
      <w:proofErr w:type="spellStart"/>
      <w:r>
        <w:t>Closetstylist</w:t>
      </w:r>
      <w:proofErr w:type="spellEnd"/>
      <w:r>
        <w:t xml:space="preserve"> utilizes both out-of-the-box technologies and our own proprietary service;</w:t>
      </w:r>
      <w:r w:rsidR="007A04D2">
        <w:t xml:space="preserve"> </w:t>
      </w:r>
      <w:r>
        <w:t>t</w:t>
      </w:r>
      <w:r w:rsidR="007A04D2">
        <w:t xml:space="preserve">herefore, it </w:t>
      </w:r>
      <w:r>
        <w:t xml:space="preserve">is critical that each one fulfills its part and works together smoothly to provide great user experience. Besides, it is also important </w:t>
      </w:r>
      <w:r w:rsidR="00A719BD">
        <w:t xml:space="preserve">for the app </w:t>
      </w:r>
      <w:r>
        <w:t xml:space="preserve">to </w:t>
      </w:r>
      <w:r w:rsidR="007A04D2">
        <w:t xml:space="preserve">deliver accurate </w:t>
      </w:r>
      <w:r>
        <w:t>weather information</w:t>
      </w:r>
      <w:r w:rsidR="00191FE4">
        <w:t xml:space="preserve">, </w:t>
      </w:r>
      <w:r w:rsidR="00A719BD">
        <w:t xml:space="preserve">to give </w:t>
      </w:r>
      <w:r>
        <w:t xml:space="preserve">reasonable suggestions for outfits, </w:t>
      </w:r>
      <w:r w:rsidR="00A719BD">
        <w:t xml:space="preserve">and to </w:t>
      </w:r>
      <w:r>
        <w:t>be responsive to users</w:t>
      </w:r>
      <w:r w:rsidR="00EC2E99">
        <w:t>.</w:t>
      </w:r>
      <w:r w:rsidR="00A02F63">
        <w:t xml:space="preserve"> </w:t>
      </w:r>
    </w:p>
    <w:p w:rsidR="009C5DA1" w:rsidRDefault="00C72DF3" w:rsidP="00C62C9C">
      <w:pPr>
        <w:pStyle w:val="Heading3"/>
      </w:pPr>
      <w:bookmarkStart w:id="37" w:name="_Toc354617445"/>
      <w:r>
        <w:t>4.1</w:t>
      </w:r>
      <w:r w:rsidR="00C62C9C">
        <w:tab/>
      </w:r>
      <w:bookmarkEnd w:id="37"/>
      <w:r w:rsidR="002F2DF6">
        <w:t xml:space="preserve">Outfit Of The Day </w:t>
      </w:r>
      <w:r w:rsidR="0020440C">
        <w:t>Result</w:t>
      </w:r>
    </w:p>
    <w:p w:rsidR="0020440C" w:rsidRDefault="003A01EF" w:rsidP="005A751D">
      <w:pPr>
        <w:pStyle w:val="text"/>
      </w:pPr>
      <w:r>
        <w:t>First let’s take a look at our implementation for this five-step algorithm.</w:t>
      </w:r>
      <w:r w:rsidR="00896893">
        <w:t xml:space="preserve"> </w:t>
      </w:r>
      <w:r w:rsidR="0020440C">
        <w:t xml:space="preserve">This is one of the most important features of this app, if not the most important one. Therefore, many different trials were </w:t>
      </w:r>
      <w:r w:rsidR="001933B2">
        <w:t>executed</w:t>
      </w:r>
      <w:r w:rsidR="0020440C">
        <w:t xml:space="preserve"> to change the knobs of the five-step clothes matching service. We tried to make the temperature filter dependent on both style and material, but material turned out not to be a good factor (as explained above, because we could layer it up). When we found the suggested list </w:t>
      </w:r>
      <w:r w:rsidR="001933B2">
        <w:t xml:space="preserve">did </w:t>
      </w:r>
      <w:r w:rsidR="0020440C">
        <w:t xml:space="preserve">not change too much while switching among Occasion options, we tried to increase the scale of Occasion matching and it </w:t>
      </w:r>
      <w:r w:rsidR="001933B2">
        <w:t xml:space="preserve">proved to be </w:t>
      </w:r>
      <w:r w:rsidR="0020440C">
        <w:t xml:space="preserve">helpful </w:t>
      </w:r>
      <w:r w:rsidR="001933B2">
        <w:t xml:space="preserve">as it made </w:t>
      </w:r>
      <w:r w:rsidR="0020440C">
        <w:t>the algorithm match what we expect</w:t>
      </w:r>
      <w:r w:rsidR="001933B2">
        <w:t>ed</w:t>
      </w:r>
      <w:r w:rsidR="0020440C">
        <w:t xml:space="preserve">. </w:t>
      </w:r>
    </w:p>
    <w:p w:rsidR="000B7D60" w:rsidRDefault="00C86740" w:rsidP="005A751D">
      <w:pPr>
        <w:pStyle w:val="text"/>
      </w:pPr>
      <w:r>
        <w:t xml:space="preserve">Although the app works fine in many scenarios, we are aware of </w:t>
      </w:r>
      <w:r w:rsidR="0020440C">
        <w:t>certain limitations to the algorithm</w:t>
      </w:r>
      <w:r w:rsidR="0054443E">
        <w:t>:</w:t>
      </w:r>
      <w:r w:rsidR="000B7D60">
        <w:t xml:space="preserve"> </w:t>
      </w:r>
    </w:p>
    <w:p w:rsidR="000B7D60" w:rsidRDefault="0054443E" w:rsidP="000B7D60">
      <w:pPr>
        <w:pStyle w:val="text"/>
        <w:numPr>
          <w:ilvl w:val="0"/>
          <w:numId w:val="18"/>
        </w:numPr>
      </w:pPr>
      <w:r>
        <w:t>If the closet does not have many items, the service will offer very similar outfits.</w:t>
      </w:r>
      <w:r w:rsidR="000B7D60">
        <w:t xml:space="preserve"> </w:t>
      </w:r>
    </w:p>
    <w:p w:rsidR="000B7D60" w:rsidRDefault="0054443E" w:rsidP="000B7D60">
      <w:pPr>
        <w:pStyle w:val="text"/>
        <w:numPr>
          <w:ilvl w:val="0"/>
          <w:numId w:val="18"/>
        </w:numPr>
      </w:pPr>
      <w:r>
        <w:t xml:space="preserve">If there are many items with the same style, the algorithm </w:t>
      </w:r>
      <w:r w:rsidR="001933B2">
        <w:t>tends to provide the same suggestion lists for different occasions</w:t>
      </w:r>
      <w:r w:rsidR="000B7D60">
        <w:t xml:space="preserve">. </w:t>
      </w:r>
    </w:p>
    <w:p w:rsidR="000B7D60" w:rsidRDefault="0054443E" w:rsidP="000B7D60">
      <w:pPr>
        <w:pStyle w:val="text"/>
        <w:numPr>
          <w:ilvl w:val="0"/>
          <w:numId w:val="18"/>
        </w:numPr>
      </w:pPr>
      <w:r>
        <w:t xml:space="preserve">At the moment, there is not much difference between </w:t>
      </w:r>
      <w:r w:rsidR="001933B2">
        <w:t xml:space="preserve">these 2 pairs of occasions: </w:t>
      </w:r>
      <w:r>
        <w:t xml:space="preserve">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r w:rsidR="000B7D60">
        <w:t xml:space="preserve"> </w:t>
      </w:r>
    </w:p>
    <w:p w:rsidR="0054443E" w:rsidRDefault="0054443E" w:rsidP="000B7D60">
      <w:pPr>
        <w:pStyle w:val="text"/>
        <w:numPr>
          <w:ilvl w:val="0"/>
          <w:numId w:val="18"/>
        </w:numPr>
      </w:pPr>
      <w:r>
        <w:lastRenderedPageBreak/>
        <w:t xml:space="preserve">When the weather is cold, the outer item </w:t>
      </w:r>
      <w:r w:rsidR="003A01EF">
        <w:t>is not changed drastically when traversing through the suggested outfit list</w:t>
      </w:r>
      <w:r>
        <w:t>.</w:t>
      </w:r>
    </w:p>
    <w:p w:rsidR="00081B7A" w:rsidRDefault="00C62C9C" w:rsidP="00C62C9C">
      <w:pPr>
        <w:pStyle w:val="Heading3"/>
      </w:pPr>
      <w:bookmarkStart w:id="38" w:name="_Toc354617446"/>
      <w:r>
        <w:t>4.</w:t>
      </w:r>
      <w:r w:rsidR="00CB4259">
        <w:t>2</w:t>
      </w:r>
      <w:r>
        <w:tab/>
      </w:r>
      <w:bookmarkEnd w:id="38"/>
      <w:r w:rsidR="002F2DF6">
        <w:t>Display</w:t>
      </w:r>
      <w:r w:rsidR="00733492">
        <w:t xml:space="preserve"> Picture</w:t>
      </w:r>
    </w:p>
    <w:p w:rsidR="003F4637" w:rsidRDefault="001933B2" w:rsidP="008B4705">
      <w:pPr>
        <w:pStyle w:val="text"/>
      </w:pPr>
      <w:r>
        <w:t xml:space="preserve">Loading </w:t>
      </w:r>
      <w:r w:rsidR="003F4637">
        <w:t xml:space="preserve">images of </w:t>
      </w:r>
      <w:r>
        <w:t xml:space="preserve">garments </w:t>
      </w:r>
      <w:r w:rsidR="003F4637">
        <w:t xml:space="preserve">is critical </w:t>
      </w:r>
      <w:r w:rsidR="000B7D60">
        <w:t xml:space="preserve">for most of the features </w:t>
      </w:r>
      <w:r w:rsidR="003F4637">
        <w:t>of this app. To display the picture</w:t>
      </w:r>
      <w:r>
        <w:t>s</w:t>
      </w:r>
      <w:r w:rsidR="003F4637">
        <w:t xml:space="preserve"> taken by the cell phones bears a lot of </w:t>
      </w:r>
      <w:r w:rsidR="00733492">
        <w:t xml:space="preserve">unanticipated </w:t>
      </w:r>
      <w:r w:rsidR="003F4637">
        <w:t>problem</w:t>
      </w:r>
      <w:r>
        <w:t>s</w:t>
      </w:r>
      <w:r w:rsidR="003F4637">
        <w:t xml:space="preserve">. Android </w:t>
      </w:r>
      <w:r w:rsidR="00733492">
        <w:t xml:space="preserve">devices have </w:t>
      </w:r>
      <w:r w:rsidR="003F4637">
        <w:t xml:space="preserve">a limitation </w:t>
      </w:r>
      <w:r w:rsidR="00733492">
        <w:t xml:space="preserve">of 16MB </w:t>
      </w:r>
      <w:r w:rsidR="003F4637">
        <w:t xml:space="preserve">memory </w:t>
      </w:r>
      <w:r w:rsidR="00733492">
        <w:t xml:space="preserve">for </w:t>
      </w:r>
      <w:r>
        <w:t xml:space="preserve">an </w:t>
      </w:r>
      <w:r w:rsidR="00733492">
        <w:t xml:space="preserve">application due to </w:t>
      </w:r>
      <w:r>
        <w:t xml:space="preserve">the </w:t>
      </w:r>
      <w:r w:rsidR="00733492">
        <w:t xml:space="preserve">constrained system resource of </w:t>
      </w:r>
      <w:r w:rsidR="003F4637">
        <w:t>handheld device</w:t>
      </w:r>
      <w:r w:rsidR="00733492">
        <w:t>s</w:t>
      </w:r>
      <w:r w:rsidR="003F4637">
        <w:t xml:space="preserve">. </w:t>
      </w:r>
      <w:r w:rsidR="00733492">
        <w:t>Rich i</w:t>
      </w:r>
      <w:r w:rsidR="003F4637">
        <w:t xml:space="preserve">mages taken by cell phones usually </w:t>
      </w:r>
      <w:r w:rsidR="00733492">
        <w:t>have the size in Mega Bytes and can easily exhaust per-app limit on some devices</w:t>
      </w:r>
      <w:r w:rsidR="003F4637">
        <w:t xml:space="preserve">. </w:t>
      </w:r>
      <w:r w:rsidR="00901A59">
        <w:t xml:space="preserve">When the bitmap object </w:t>
      </w:r>
      <w:r>
        <w:t>is</w:t>
      </w:r>
      <w:r w:rsidR="00901A59">
        <w:t xml:space="preserve"> loaded</w:t>
      </w:r>
      <w:r>
        <w:t>, it</w:t>
      </w:r>
      <w:r w:rsidR="00901A59">
        <w:t xml:space="preserve"> consume</w:t>
      </w:r>
      <w:r>
        <w:t>s</w:t>
      </w:r>
      <w:r w:rsidR="00901A59">
        <w:t xml:space="preserve"> </w:t>
      </w:r>
      <w:r>
        <w:t>the entire</w:t>
      </w:r>
      <w:r w:rsidR="00901A59">
        <w:t xml:space="preserve"> available memory budget, the app usually crash</w:t>
      </w:r>
      <w:r>
        <w:t>es</w:t>
      </w:r>
      <w:r w:rsidR="00901A59">
        <w:t xml:space="preserve"> with the following message “</w:t>
      </w:r>
      <w:proofErr w:type="spellStart"/>
      <w:r w:rsidR="00901A59">
        <w:t>java.lang.OutofMemoryError</w:t>
      </w:r>
      <w:proofErr w:type="spellEnd"/>
      <w:r w:rsidR="00901A59">
        <w:t>: bitmap size exceeds VM budget.” To avoid these types of exceptions</w:t>
      </w:r>
      <w:r w:rsidR="003F4637">
        <w:t xml:space="preserve">, images must be processed before </w:t>
      </w:r>
      <w:r w:rsidR="00733492">
        <w:t>loaded in the app</w:t>
      </w:r>
      <w:r w:rsidR="003F4637">
        <w:t>.</w:t>
      </w:r>
    </w:p>
    <w:p w:rsidR="006A6D3B" w:rsidRDefault="00901A59" w:rsidP="005006E9">
      <w:pPr>
        <w:pStyle w:val="text"/>
      </w:pPr>
      <w:r>
        <w:t xml:space="preserve">[DAN] provides guidelines and sample code to process images off the UI thread, and then </w:t>
      </w:r>
      <w:proofErr w:type="gramStart"/>
      <w:r>
        <w:t>load</w:t>
      </w:r>
      <w:proofErr w:type="gramEnd"/>
      <w:r>
        <w:t xml:space="preserve"> them efficiently to the app. </w:t>
      </w:r>
      <w:r w:rsidR="003F4637">
        <w:t xml:space="preserve">We followed the guidelines in </w:t>
      </w:r>
      <w:r w:rsidR="005006E9">
        <w:t xml:space="preserve">to sample images </w:t>
      </w:r>
      <w:r w:rsidR="003F4637">
        <w:t xml:space="preserve">using </w:t>
      </w:r>
      <w:proofErr w:type="spellStart"/>
      <w:r w:rsidR="003F4637">
        <w:t>AsyncTask</w:t>
      </w:r>
      <w:proofErr w:type="spellEnd"/>
      <w:r w:rsidR="003F4637">
        <w:t xml:space="preserve"> on a different thread from </w:t>
      </w:r>
      <w:r w:rsidR="005006E9">
        <w:t xml:space="preserve">the </w:t>
      </w:r>
      <w:r w:rsidR="003F4637">
        <w:t>UI thread. Once the image</w:t>
      </w:r>
      <w:r w:rsidR="005006E9">
        <w:t>s</w:t>
      </w:r>
      <w:r w:rsidR="003F4637">
        <w:t xml:space="preserve"> </w:t>
      </w:r>
      <w:r w:rsidR="005006E9">
        <w:t>were</w:t>
      </w:r>
      <w:r w:rsidR="003F4637">
        <w:t xml:space="preserve"> resized, we display</w:t>
      </w:r>
      <w:r w:rsidR="005006E9">
        <w:t>ed</w:t>
      </w:r>
      <w:r w:rsidR="003F4637">
        <w:t xml:space="preserve"> the newly processed images on the screen. </w:t>
      </w:r>
      <w:r w:rsidR="005006E9">
        <w:t>This allowed us to display list of images in My Closet screen or multiple images in Outfit of the Day screen.</w:t>
      </w:r>
    </w:p>
    <w:p w:rsidR="002F2DF6" w:rsidRDefault="002648CD" w:rsidP="002648CD">
      <w:pPr>
        <w:pStyle w:val="Heading3"/>
      </w:pPr>
      <w:bookmarkStart w:id="39" w:name="_Toc354617447"/>
      <w:r>
        <w:t>4.3</w:t>
      </w:r>
      <w:r>
        <w:tab/>
      </w:r>
      <w:bookmarkEnd w:id="39"/>
      <w:r w:rsidR="002F2DF6">
        <w:t>Weath</w:t>
      </w:r>
      <w:r w:rsidR="004924BE">
        <w:t>er service and location service</w:t>
      </w:r>
    </w:p>
    <w:p w:rsidR="005C488C" w:rsidRDefault="005C488C" w:rsidP="002F2DF6">
      <w:pPr>
        <w:pStyle w:val="text"/>
      </w:pPr>
      <w:r>
        <w:t>The app use</w:t>
      </w:r>
      <w:r w:rsidR="005006E9">
        <w:t>s</w:t>
      </w:r>
      <w:r>
        <w:t xml:space="preserve"> the location service from </w:t>
      </w:r>
      <w:proofErr w:type="spellStart"/>
      <w:r>
        <w:t>geonames</w:t>
      </w:r>
      <w:proofErr w:type="spellEnd"/>
      <w:r>
        <w:t xml:space="preserve"> </w:t>
      </w:r>
      <w:r w:rsidR="00467ABC">
        <w:t xml:space="preserve">[Geo] </w:t>
      </w:r>
      <w:r>
        <w:t>to find the city and country based on current location, and then obtain</w:t>
      </w:r>
      <w:r w:rsidR="005006E9">
        <w:t>s</w:t>
      </w:r>
      <w:r>
        <w:t xml:space="preserve"> the weather information from Open Weather Map service. </w:t>
      </w:r>
    </w:p>
    <w:p w:rsidR="002F2DF6" w:rsidRDefault="005006E9" w:rsidP="002F2DF6">
      <w:pPr>
        <w:pStyle w:val="text"/>
      </w:pPr>
      <w:r>
        <w:t xml:space="preserve">The </w:t>
      </w:r>
      <w:r w:rsidR="001933B2">
        <w:t xml:space="preserve">result for </w:t>
      </w:r>
      <w:r>
        <w:t xml:space="preserve">location </w:t>
      </w:r>
      <w:r w:rsidR="001933B2">
        <w:t xml:space="preserve">service </w:t>
      </w:r>
      <w:r w:rsidR="005C488C">
        <w:t xml:space="preserve">gives the correct city and country, </w:t>
      </w:r>
      <w:r w:rsidR="001933B2">
        <w:t xml:space="preserve">but </w:t>
      </w:r>
      <w:r w:rsidR="005C488C">
        <w:t xml:space="preserve">the zip code is not quite exact. </w:t>
      </w:r>
      <w:r w:rsidR="001933B2">
        <w:t>However, t</w:t>
      </w:r>
      <w:r w:rsidR="005C488C">
        <w:t xml:space="preserve">his result is acceptable for our app because we do not need </w:t>
      </w:r>
      <w:r w:rsidR="005C488C">
        <w:lastRenderedPageBreak/>
        <w:t>exact</w:t>
      </w:r>
      <w:r w:rsidR="001933B2">
        <w:t xml:space="preserve"> location as other tracking app with the assumption that </w:t>
      </w:r>
      <w:r w:rsidR="005C488C">
        <w:t>the weather within a city does not change much.</w:t>
      </w:r>
    </w:p>
    <w:p w:rsidR="005C488C" w:rsidRPr="002F2DF6" w:rsidRDefault="005C488C" w:rsidP="002F2DF6">
      <w:pPr>
        <w:pStyle w:val="text"/>
      </w:pPr>
      <w:r>
        <w:t xml:space="preserve">Regarding the weather, we compare with the weather.com information and it is within the -5 to +5 </w:t>
      </w:r>
      <w:r w:rsidR="005006E9">
        <w:t>Fahrenheit</w:t>
      </w:r>
      <w:r>
        <w:t xml:space="preserve"> range. This is acceptable because the granularity in our algorithm is bigger than this.</w:t>
      </w:r>
    </w:p>
    <w:p w:rsidR="002648CD" w:rsidRDefault="002F2DF6" w:rsidP="002648CD">
      <w:pPr>
        <w:pStyle w:val="Heading3"/>
      </w:pPr>
      <w:r>
        <w:t>4.4</w:t>
      </w:r>
      <w:r>
        <w:tab/>
      </w:r>
      <w:r w:rsidR="000B7D60">
        <w:t>S</w:t>
      </w:r>
      <w:r w:rsidR="00E641B8">
        <w:t>creens</w:t>
      </w:r>
      <w:r w:rsidR="000B7D60">
        <w:t>hots</w:t>
      </w:r>
    </w:p>
    <w:p w:rsidR="009D00C2" w:rsidRDefault="005135E2" w:rsidP="009D00C2">
      <w:pPr>
        <w:pStyle w:val="text"/>
      </w:pPr>
      <w:r>
        <w:t xml:space="preserve">In this section, </w:t>
      </w:r>
      <w:r w:rsidR="00213A1E">
        <w:t xml:space="preserve">some </w:t>
      </w:r>
      <w:r w:rsidR="00E641B8">
        <w:t>screens</w:t>
      </w:r>
      <w:r>
        <w:t xml:space="preserve">hots </w:t>
      </w:r>
      <w:r w:rsidR="00213A1E">
        <w:t xml:space="preserve">whose mockups were presented earlier </w:t>
      </w:r>
      <w:r>
        <w:t xml:space="preserve">are shown to compare </w:t>
      </w:r>
      <w:r w:rsidR="00213A1E">
        <w:t xml:space="preserve">between the original design and the result. There are </w:t>
      </w:r>
      <w:r w:rsidR="00E641B8">
        <w:t>many factors le</w:t>
      </w:r>
      <w:r w:rsidR="00213A1E">
        <w:t xml:space="preserve">d to modifications from the originals, for example, change in design, imperfect </w:t>
      </w:r>
      <w:r w:rsidR="00E641B8">
        <w:t>pictures of clothes, etc. All the change will be explained in the followings:</w:t>
      </w:r>
    </w:p>
    <w:p w:rsidR="002B367A" w:rsidRDefault="002B367A" w:rsidP="002B367A">
      <w:pPr>
        <w:pStyle w:val="Heading4"/>
      </w:pPr>
      <w:r>
        <w:t>4.4.1</w:t>
      </w:r>
      <w:r>
        <w:tab/>
        <w:t>Login and Registration</w:t>
      </w:r>
    </w:p>
    <w:p w:rsidR="00C25D90" w:rsidRDefault="00C25D90" w:rsidP="009D00C2">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A65710" w:rsidRPr="00FA0277" w:rsidTr="00611FB3">
        <w:trPr>
          <w:jc w:val="center"/>
        </w:trPr>
        <w:tc>
          <w:tcPr>
            <w:tcW w:w="4788" w:type="dxa"/>
          </w:tcPr>
          <w:p w:rsidR="00A65710" w:rsidRPr="00FA0277" w:rsidRDefault="00C25D90" w:rsidP="00611FB3">
            <w:pPr>
              <w:jc w:val="center"/>
            </w:pPr>
            <w:r>
              <w:rPr>
                <w:noProof/>
                <w:lang w:eastAsia="zh-CN"/>
              </w:rPr>
              <w:lastRenderedPageBreak/>
              <w:drawing>
                <wp:inline distT="0" distB="0" distL="0" distR="0" wp14:anchorId="4747346B" wp14:editId="11B2D21A">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A65710" w:rsidRPr="00FA0277" w:rsidRDefault="00C25D90" w:rsidP="00611FB3">
            <w:pPr>
              <w:jc w:val="center"/>
            </w:pPr>
            <w:r>
              <w:rPr>
                <w:noProof/>
                <w:lang w:eastAsia="zh-CN"/>
              </w:rPr>
              <w:drawing>
                <wp:inline distT="0" distB="0" distL="0" distR="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A65710" w:rsidRPr="0060220C" w:rsidRDefault="00A65710" w:rsidP="00A65710">
      <w:pPr>
        <w:pStyle w:val="Heading8"/>
      </w:pPr>
      <w:r w:rsidRPr="0060220C">
        <w:t xml:space="preserve">Figure </w:t>
      </w:r>
      <w:r w:rsidR="00E641B8">
        <w:t>4.1</w:t>
      </w:r>
      <w:r w:rsidRPr="0060220C">
        <w:t xml:space="preserve">: </w:t>
      </w:r>
      <w:r w:rsidRPr="0060220C">
        <w:tab/>
        <w:t xml:space="preserve">User login and registration </w:t>
      </w:r>
      <w:r w:rsidR="00E641B8">
        <w:t>screenshots</w:t>
      </w:r>
      <w:r w:rsidRPr="0060220C">
        <w:t>.</w:t>
      </w:r>
    </w:p>
    <w:p w:rsidR="00A65710" w:rsidRDefault="002B367A" w:rsidP="009D00C2">
      <w:pPr>
        <w:pStyle w:val="text"/>
      </w:pPr>
      <w:r>
        <w:t>Figure 4.1 shows the screenshots of mockups in Figure 2.9. In the user login screen</w:t>
      </w:r>
      <w:r w:rsidR="006D2254">
        <w:t>shot</w:t>
      </w:r>
      <w:r>
        <w:t xml:space="preserve">, the Facebook login was get rid of because it was decided to implement our own login and Facebook login is treated as an option to enable certain social features. </w:t>
      </w:r>
      <w:r w:rsidR="00D56839">
        <w:t xml:space="preserve">The other method we could have chosen was to utilize Facebook login to authorize people using our app. The decision was made to give users a freedom to opt out social features if they want to and also to reduce some features in this first </w:t>
      </w:r>
      <w:proofErr w:type="spellStart"/>
      <w:r w:rsidR="00D56839">
        <w:t>ClosetStylist</w:t>
      </w:r>
      <w:proofErr w:type="spellEnd"/>
      <w:r w:rsidR="00D56839">
        <w:t xml:space="preserve"> prototype. In the register mockups, there is a user’s profile picture, which was intended to be used in the Outfit of the Day screen to give user a </w:t>
      </w:r>
      <w:r w:rsidR="006D2254">
        <w:t xml:space="preserve">hearty </w:t>
      </w:r>
      <w:r w:rsidR="00D56839">
        <w:t xml:space="preserve">feeling when they </w:t>
      </w:r>
      <w:r w:rsidR="006D2254">
        <w:t xml:space="preserve">try </w:t>
      </w:r>
      <w:r w:rsidR="00D56839">
        <w:lastRenderedPageBreak/>
        <w:t>different outfit</w:t>
      </w:r>
      <w:r w:rsidR="006D2254">
        <w:t>s</w:t>
      </w:r>
      <w:r w:rsidR="00D56839">
        <w:t xml:space="preserve">. However, that screen already looked </w:t>
      </w:r>
      <w:r w:rsidR="006D2254">
        <w:t xml:space="preserve">a little </w:t>
      </w:r>
      <w:r w:rsidR="00D56839">
        <w:t xml:space="preserve">busy with </w:t>
      </w:r>
      <w:r w:rsidR="006D2254">
        <w:t xml:space="preserve">too </w:t>
      </w:r>
      <w:r w:rsidR="00D56839">
        <w:t xml:space="preserve">many items, and hence the profile picture was not required </w:t>
      </w:r>
      <w:r w:rsidR="006D2254">
        <w:t xml:space="preserve">anymore </w:t>
      </w:r>
      <w:r w:rsidR="00D56839">
        <w:t xml:space="preserve">in the registration step. </w:t>
      </w:r>
    </w:p>
    <w:p w:rsidR="00C25D90" w:rsidRDefault="008A36EE" w:rsidP="00C25D90">
      <w:pPr>
        <w:pStyle w:val="Heading4"/>
      </w:pPr>
      <w:r>
        <w:t>4</w:t>
      </w:r>
      <w:r w:rsidR="00C25D90">
        <w:t>.4.2</w:t>
      </w:r>
      <w:r w:rsidR="00C25D90">
        <w:tab/>
        <w:t>Main Screen and Side Menu</w:t>
      </w:r>
    </w:p>
    <w:p w:rsidR="00C25D90" w:rsidRDefault="00C25D90" w:rsidP="00C25D90">
      <w:pPr>
        <w:pStyle w:val="text"/>
      </w:pPr>
      <w:r>
        <w:rPr>
          <w:noProof/>
          <w:lang w:eastAsia="zh-CN"/>
        </w:rPr>
        <w:drawing>
          <wp:inline distT="0" distB="0" distL="0" distR="0">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C25D90" w:rsidRDefault="00C25D90" w:rsidP="00C25D90">
      <w:pPr>
        <w:pStyle w:val="Heading8"/>
      </w:pPr>
      <w:r>
        <w:t xml:space="preserve">Figure </w:t>
      </w:r>
      <w:r w:rsidR="006D2254">
        <w:t>4.2</w:t>
      </w:r>
      <w:r>
        <w:t xml:space="preserve">: </w:t>
      </w:r>
      <w:r>
        <w:tab/>
        <w:t xml:space="preserve">Main Screen and Side Menu </w:t>
      </w:r>
      <w:r w:rsidR="006D2254">
        <w:t>screenshots</w:t>
      </w:r>
      <w:r>
        <w:t>.</w:t>
      </w:r>
    </w:p>
    <w:p w:rsidR="00A65710" w:rsidRDefault="006D2254" w:rsidP="009D00C2">
      <w:pPr>
        <w:pStyle w:val="text"/>
      </w:pPr>
      <w:r>
        <w:t>The screenshots in Figure 4.2 look alike their mockups in Figure 2.</w:t>
      </w:r>
      <w:r w:rsidR="00774EB9">
        <w:t>10</w:t>
      </w:r>
      <w:r>
        <w:t xml:space="preserve"> and there was no change from the original design.</w:t>
      </w:r>
    </w:p>
    <w:p w:rsidR="00C25D90" w:rsidRDefault="008A36EE" w:rsidP="00C25D90">
      <w:pPr>
        <w:pStyle w:val="Heading4"/>
      </w:pPr>
      <w:r>
        <w:lastRenderedPageBreak/>
        <w:t>4</w:t>
      </w:r>
      <w:r w:rsidR="00C25D90">
        <w:t>.4.3</w:t>
      </w:r>
      <w:r w:rsidR="00C25D90">
        <w:tab/>
        <w:t>My Closet and Add Item</w:t>
      </w:r>
    </w:p>
    <w:p w:rsidR="00C25D90" w:rsidRDefault="00AC02A3" w:rsidP="00C25D90">
      <w:pPr>
        <w:pStyle w:val="text"/>
      </w:pPr>
      <w:r>
        <w:rPr>
          <w:noProof/>
          <w:lang w:eastAsia="zh-CN"/>
        </w:rPr>
        <w:drawing>
          <wp:inline distT="0" distB="0" distL="0" distR="0">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rsidR="00C25D90">
        <w:t xml:space="preserve"> </w:t>
      </w:r>
      <w:r w:rsidR="00C25D90">
        <w:rPr>
          <w:noProof/>
          <w:lang w:eastAsia="zh-CN"/>
        </w:rPr>
        <w:drawing>
          <wp:inline distT="0" distB="0" distL="0" distR="0">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C25D90" w:rsidRDefault="00C25D90" w:rsidP="00C25D90">
      <w:pPr>
        <w:pStyle w:val="Heading8"/>
      </w:pPr>
      <w:r>
        <w:t xml:space="preserve">Figure </w:t>
      </w:r>
      <w:r w:rsidR="006D2254">
        <w:t>4.3</w:t>
      </w:r>
      <w:r>
        <w:t xml:space="preserve">: </w:t>
      </w:r>
      <w:r>
        <w:tab/>
        <w:t xml:space="preserve">My Closet and Add Item </w:t>
      </w:r>
      <w:r w:rsidR="006D2254">
        <w:t>screenshots</w:t>
      </w:r>
      <w:r>
        <w:t>.</w:t>
      </w:r>
    </w:p>
    <w:p w:rsidR="006D2254" w:rsidRPr="006D2254" w:rsidRDefault="006D2254" w:rsidP="006D2254">
      <w:pPr>
        <w:pStyle w:val="text"/>
      </w:pPr>
      <w:r>
        <w:t>Compared to their mockups in Figure 2.1</w:t>
      </w:r>
      <w:r w:rsidR="00774EB9">
        <w:t>1</w:t>
      </w:r>
      <w:r>
        <w:t xml:space="preserve">, </w:t>
      </w:r>
      <w:r w:rsidR="00D6228E">
        <w:t>there was some cosmetic change to the screenshots in Figure 4.3. In My Closet screen, the tabs were changed to</w:t>
      </w:r>
      <w:r w:rsidR="00AC02A3">
        <w:t xml:space="preserve"> more generic terms such as </w:t>
      </w:r>
      <w:r w:rsidR="00D6228E">
        <w:t>“Jacket”</w:t>
      </w:r>
      <w:r w:rsidR="00AC02A3">
        <w:t xml:space="preserve"> to “Outer”, “T-Shirt” to </w:t>
      </w:r>
      <w:r w:rsidR="00D6228E">
        <w:t>“Top”, while “Shoes” was omitted as it would be too complex for the first prototype. The fields in Add Item were re-arranged to fit longer category, style, and material</w:t>
      </w:r>
      <w:r w:rsidR="003E47F3">
        <w:t xml:space="preserve"> fields</w:t>
      </w:r>
      <w:r w:rsidR="00D6228E">
        <w:t>.</w:t>
      </w:r>
    </w:p>
    <w:p w:rsidR="00C25D90" w:rsidRDefault="008A36EE" w:rsidP="00C25D90">
      <w:pPr>
        <w:pStyle w:val="Heading4"/>
      </w:pPr>
      <w:r>
        <w:lastRenderedPageBreak/>
        <w:t>4</w:t>
      </w:r>
      <w:r w:rsidR="00C25D90">
        <w:t>.4.4</w:t>
      </w:r>
      <w:r w:rsidR="00C25D90">
        <w:tab/>
        <w:t>Outfit of the Day and Laundry bag</w:t>
      </w:r>
    </w:p>
    <w:p w:rsidR="00C25D90" w:rsidRDefault="008A36EE" w:rsidP="00C25D90">
      <w:pPr>
        <w:pStyle w:val="text"/>
      </w:pPr>
      <w:r>
        <w:rPr>
          <w:noProof/>
          <w:lang w:eastAsia="zh-CN"/>
        </w:rPr>
        <w:drawing>
          <wp:inline distT="0" distB="0" distL="0" distR="0">
            <wp:extent cx="1810568" cy="3218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1192" cy="3219898"/>
                    </a:xfrm>
                    <a:prstGeom prst="rect">
                      <a:avLst/>
                    </a:prstGeom>
                  </pic:spPr>
                </pic:pic>
              </a:graphicData>
            </a:graphic>
          </wp:inline>
        </w:drawing>
      </w:r>
      <w:r w:rsidR="00C25D90">
        <w:t xml:space="preserve"> </w:t>
      </w:r>
      <w:r w:rsidR="00C25D90">
        <w:rPr>
          <w:noProof/>
          <w:lang w:eastAsia="zh-CN"/>
        </w:rPr>
        <w:drawing>
          <wp:inline distT="0" distB="0" distL="0" distR="0">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C25D90" w:rsidRDefault="00C25D90" w:rsidP="00C25D90">
      <w:pPr>
        <w:pStyle w:val="Heading8"/>
      </w:pPr>
      <w:r>
        <w:t xml:space="preserve">Figure </w:t>
      </w:r>
      <w:r w:rsidR="005C685D">
        <w:t>4.4</w:t>
      </w:r>
      <w:r>
        <w:t xml:space="preserve">: </w:t>
      </w:r>
      <w:r>
        <w:tab/>
        <w:t xml:space="preserve">Outfit of the Day and </w:t>
      </w:r>
      <w:r w:rsidR="00455F5D">
        <w:t>Laundry bag screenshots</w:t>
      </w:r>
      <w:r>
        <w:t>.</w:t>
      </w:r>
    </w:p>
    <w:p w:rsidR="00455F5D" w:rsidRPr="00455F5D" w:rsidRDefault="00455F5D" w:rsidP="00455F5D">
      <w:pPr>
        <w:pStyle w:val="text"/>
      </w:pPr>
      <w:r>
        <w:t>The</w:t>
      </w:r>
      <w:r w:rsidR="00AC02A3">
        <w:t>re</w:t>
      </w:r>
      <w:r>
        <w:t xml:space="preserve"> was some change from the screenshots in Figure 4.4 compared to their counterpart in Figure 2.12. It can be easily noticed that hat, shoes, and user</w:t>
      </w:r>
      <w:r w:rsidR="00113A58">
        <w:t>’s</w:t>
      </w:r>
      <w:r>
        <w:t xml:space="preserve"> profile picture was omitted from the original design due to </w:t>
      </w:r>
      <w:r w:rsidR="00AC02A3">
        <w:t>space limited on the screen</w:t>
      </w:r>
      <w:r>
        <w:t>. It was very complex to scale all items as in the original design because each image could be taken at different angles and different zoom levels. To simplify our app, some items were omit</w:t>
      </w:r>
      <w:r w:rsidR="003E47F3">
        <w:t>ted. T</w:t>
      </w:r>
      <w:r>
        <w:t>here was not much change</w:t>
      </w:r>
      <w:r w:rsidR="003E47F3">
        <w:t xml:space="preserve"> in My Laundry bag</w:t>
      </w:r>
      <w:r>
        <w:t xml:space="preserve">. </w:t>
      </w:r>
    </w:p>
    <w:p w:rsidR="00455F5D" w:rsidRPr="00455F5D" w:rsidRDefault="00455F5D" w:rsidP="00455F5D">
      <w:pPr>
        <w:pStyle w:val="text"/>
      </w:pPr>
    </w:p>
    <w:p w:rsidR="00C25D90" w:rsidRDefault="008A36EE" w:rsidP="00C25D90">
      <w:pPr>
        <w:pStyle w:val="Heading4"/>
      </w:pPr>
      <w:r>
        <w:lastRenderedPageBreak/>
        <w:t>4</w:t>
      </w:r>
      <w:r w:rsidR="00C25D90">
        <w:t>.4.5</w:t>
      </w:r>
      <w:r w:rsidR="00C25D90">
        <w:tab/>
        <w:t>Outfit History and Outfit Preview</w:t>
      </w:r>
    </w:p>
    <w:p w:rsidR="00C25D90" w:rsidRDefault="00C25D90" w:rsidP="00C25D90">
      <w:pPr>
        <w:pStyle w:val="text"/>
      </w:pPr>
      <w:r>
        <w:rPr>
          <w:noProof/>
          <w:lang w:eastAsia="zh-CN"/>
        </w:rPr>
        <w:drawing>
          <wp:inline distT="0" distB="0" distL="0" distR="0">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C25D90" w:rsidRDefault="00C25D90" w:rsidP="00C25D90">
      <w:pPr>
        <w:pStyle w:val="Heading8"/>
      </w:pPr>
      <w:r>
        <w:t xml:space="preserve">Figure </w:t>
      </w:r>
      <w:r w:rsidR="0082756A">
        <w:t>4.5</w:t>
      </w:r>
      <w:r>
        <w:t xml:space="preserve">: </w:t>
      </w:r>
      <w:r>
        <w:tab/>
        <w:t xml:space="preserve">Outfit History and Outfit Preview </w:t>
      </w:r>
      <w:r w:rsidR="0082756A">
        <w:t>screenshots</w:t>
      </w:r>
      <w:r>
        <w:t>.</w:t>
      </w:r>
    </w:p>
    <w:p w:rsidR="0082756A" w:rsidRPr="0082756A" w:rsidRDefault="0082756A" w:rsidP="0082756A">
      <w:pPr>
        <w:pStyle w:val="text"/>
      </w:pPr>
      <w:r>
        <w:t>Similar to the change in Figure 4.4, screenshots in Figures 4.5 had the hat, shoes, and user</w:t>
      </w:r>
      <w:r w:rsidR="00F45B80">
        <w:t>’s</w:t>
      </w:r>
      <w:r>
        <w:t xml:space="preserve"> pr</w:t>
      </w:r>
      <w:r w:rsidR="00F45B80">
        <w:t>ofile picture deleted.</w:t>
      </w:r>
    </w:p>
    <w:p w:rsidR="00572518" w:rsidRDefault="00572518" w:rsidP="00572518">
      <w:pPr>
        <w:pStyle w:val="Heading3"/>
      </w:pPr>
      <w:bookmarkStart w:id="40" w:name="_Toc354617448"/>
      <w:r>
        <w:t>4.4</w:t>
      </w:r>
      <w:r>
        <w:tab/>
        <w:t>Costs and level of effort</w:t>
      </w:r>
      <w:bookmarkEnd w:id="40"/>
    </w:p>
    <w:p w:rsidR="003B1CE3"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w:t>
      </w:r>
      <w:r w:rsidR="00BE1B0B">
        <w:t>for free</w:t>
      </w:r>
      <w:r>
        <w:t>.</w:t>
      </w:r>
      <w:r w:rsidR="00572518">
        <w:t xml:space="preserve"> Table 4.1 shows the cost of equipment and services </w:t>
      </w:r>
      <w:r w:rsidR="003B1CE3">
        <w:t xml:space="preserve">spent on </w:t>
      </w:r>
      <w:r w:rsidR="00572518">
        <w:t xml:space="preserve">the </w:t>
      </w:r>
      <w:proofErr w:type="spellStart"/>
      <w:r>
        <w:t>ClosetStylist</w:t>
      </w:r>
      <w:proofErr w:type="spellEnd"/>
      <w:r>
        <w:t xml:space="preserve"> app</w:t>
      </w:r>
      <w:r w:rsidR="00572518">
        <w:t>.</w:t>
      </w:r>
    </w:p>
    <w:p w:rsidR="003B1CE3" w:rsidRDefault="003B1CE3" w:rsidP="00572518">
      <w:pPr>
        <w:pStyle w:val="text"/>
      </w:pPr>
    </w:p>
    <w:p w:rsidR="003B1CE3" w:rsidRDefault="003B1CE3" w:rsidP="00572518">
      <w:pPr>
        <w:pStyle w:val="text"/>
      </w:pPr>
    </w:p>
    <w:p w:rsidR="003B1CE3" w:rsidRDefault="003B1CE3" w:rsidP="00572518">
      <w:pPr>
        <w:pStyle w:val="text"/>
      </w:pPr>
    </w:p>
    <w:p w:rsidR="00572518" w:rsidRDefault="00572518" w:rsidP="00572518">
      <w:pPr>
        <w:pStyle w:val="text"/>
      </w:pPr>
      <w:r>
        <w:br/>
      </w:r>
    </w:p>
    <w:tbl>
      <w:tblPr>
        <w:tblStyle w:val="TableGrid"/>
        <w:tblW w:w="0" w:type="auto"/>
        <w:tblInd w:w="108" w:type="dxa"/>
        <w:tblLook w:val="04A0" w:firstRow="1" w:lastRow="0" w:firstColumn="1" w:lastColumn="0" w:noHBand="0" w:noVBand="1"/>
      </w:tblPr>
      <w:tblGrid>
        <w:gridCol w:w="6930"/>
        <w:gridCol w:w="1710"/>
      </w:tblGrid>
      <w:tr w:rsidR="00572518" w:rsidTr="003261DD">
        <w:tc>
          <w:tcPr>
            <w:tcW w:w="6930" w:type="dxa"/>
            <w:shd w:val="clear" w:color="auto" w:fill="0070C0"/>
          </w:tcPr>
          <w:p w:rsidR="00572518" w:rsidRDefault="00572518" w:rsidP="009F18E4">
            <w:pPr>
              <w:pStyle w:val="text"/>
              <w:ind w:firstLine="0"/>
              <w:jc w:val="center"/>
            </w:pPr>
            <w:r>
              <w:lastRenderedPageBreak/>
              <w:t>Item</w:t>
            </w:r>
          </w:p>
        </w:tc>
        <w:tc>
          <w:tcPr>
            <w:tcW w:w="1710" w:type="dxa"/>
            <w:shd w:val="clear" w:color="auto" w:fill="0070C0"/>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BE1B0B" w:rsidTr="00572518">
        <w:tc>
          <w:tcPr>
            <w:tcW w:w="6930" w:type="dxa"/>
            <w:vAlign w:val="center"/>
          </w:tcPr>
          <w:p w:rsidR="00BE1B0B" w:rsidRDefault="00BE1B0B" w:rsidP="009F18E4">
            <w:pPr>
              <w:pStyle w:val="text"/>
              <w:ind w:firstLine="0"/>
              <w:jc w:val="left"/>
            </w:pPr>
            <w:r>
              <w:t>UI Development</w:t>
            </w:r>
          </w:p>
        </w:tc>
        <w:tc>
          <w:tcPr>
            <w:tcW w:w="1710" w:type="dxa"/>
          </w:tcPr>
          <w:p w:rsidR="00BE1B0B" w:rsidRDefault="00BE1B0B" w:rsidP="00A00549">
            <w:pPr>
              <w:pStyle w:val="text"/>
              <w:ind w:firstLine="0"/>
              <w:jc w:val="left"/>
            </w:pPr>
            <w:r>
              <w:t>$500</w:t>
            </w:r>
          </w:p>
        </w:tc>
      </w:tr>
    </w:tbl>
    <w:p w:rsidR="00572518" w:rsidRDefault="00572518" w:rsidP="00572518">
      <w:pPr>
        <w:pStyle w:val="Heading7"/>
      </w:pPr>
      <w:bookmarkStart w:id="41" w:name="_Toc354617467"/>
      <w:proofErr w:type="gramStart"/>
      <w:r>
        <w:t>Table 4.1:</w:t>
      </w:r>
      <w:r>
        <w:tab/>
      </w:r>
      <w:proofErr w:type="spellStart"/>
      <w:r w:rsidR="00AC59D5">
        <w:t>ClosetStylist</w:t>
      </w:r>
      <w:proofErr w:type="spellEnd"/>
      <w:r>
        <w:t xml:space="preserve"> development costs.</w:t>
      </w:r>
      <w:bookmarkEnd w:id="41"/>
      <w:proofErr w:type="gramEnd"/>
    </w:p>
    <w:p w:rsidR="00572518" w:rsidRDefault="00A00549" w:rsidP="00572518">
      <w:pPr>
        <w:pStyle w:val="text"/>
      </w:pPr>
      <w:r>
        <w:t xml:space="preserve">The app </w:t>
      </w:r>
      <w:r w:rsidR="003B1CE3">
        <w:t xml:space="preserve">was </w:t>
      </w:r>
      <w:r>
        <w:t>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950F3D" w:rsidP="00572518">
      <w:pPr>
        <w:pStyle w:val="text"/>
        <w:numPr>
          <w:ilvl w:val="0"/>
          <w:numId w:val="11"/>
        </w:numPr>
      </w:pPr>
      <w:r>
        <w:t>260</w:t>
      </w:r>
      <w:r w:rsidR="00572518">
        <w:t xml:space="preserve"> hours for </w:t>
      </w:r>
      <w:r w:rsidR="006E261D">
        <w:t xml:space="preserve">studying Android, </w:t>
      </w:r>
      <w:r w:rsidR="00572518">
        <w:t>researching, coding, and testing</w:t>
      </w:r>
      <w:r>
        <w:t>.</w:t>
      </w:r>
    </w:p>
    <w:p w:rsidR="00572518" w:rsidRDefault="00A00549" w:rsidP="00572518">
      <w:pPr>
        <w:pStyle w:val="text"/>
        <w:numPr>
          <w:ilvl w:val="0"/>
          <w:numId w:val="11"/>
        </w:numPr>
      </w:pPr>
      <w:r>
        <w:t>30</w:t>
      </w:r>
      <w:r w:rsidR="00572518">
        <w:t xml:space="preserve"> hours for writing the report.</w:t>
      </w:r>
    </w:p>
    <w:p w:rsidR="001D679B" w:rsidRPr="00572518" w:rsidRDefault="00AE20AE" w:rsidP="001D679B">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w:t>
      </w:r>
      <w:r w:rsidR="00611FB3">
        <w:t xml:space="preserve"> </w:t>
      </w:r>
      <w:r w:rsidR="00CE08EC">
        <w:t>against</w:t>
      </w:r>
      <w:r w:rsidR="00611FB3">
        <w:t xml:space="preserve"> </w:t>
      </w:r>
      <w:r w:rsidR="00CE08EC">
        <w:t>the multiple metrics</w:t>
      </w:r>
      <w:r>
        <w:t xml:space="preserve">. </w:t>
      </w:r>
      <w:r w:rsidR="00CE08EC">
        <w:t xml:space="preserve">An entry in red means there is some </w:t>
      </w:r>
      <w:r w:rsidR="00F37108">
        <w:t xml:space="preserve">code </w:t>
      </w:r>
      <w:r w:rsidR="00CE08EC">
        <w:t xml:space="preserve">violation in </w:t>
      </w:r>
      <w:r w:rsidR="00F37108">
        <w:t xml:space="preserve">some predefined criteria of metric, </w:t>
      </w:r>
      <w:r w:rsidR="00CE08EC">
        <w:t xml:space="preserve">and </w:t>
      </w:r>
      <w:r w:rsidR="00F37108">
        <w:t xml:space="preserve">there is room for improvement. </w:t>
      </w:r>
      <w:r w:rsidR="00611FB3">
        <w:t xml:space="preserve">For </w:t>
      </w:r>
      <w:r w:rsidR="00F37108">
        <w:t>example</w:t>
      </w:r>
      <w:r w:rsidR="00611FB3">
        <w:t xml:space="preserve">, the </w:t>
      </w:r>
      <w:proofErr w:type="spellStart"/>
      <w:r w:rsidR="00611FB3">
        <w:t>cyclomatic</w:t>
      </w:r>
      <w:proofErr w:type="spellEnd"/>
      <w:r w:rsidR="00611FB3">
        <w:t xml:space="preserve"> complexity </w:t>
      </w:r>
      <w:r w:rsidR="00F37108">
        <w:t xml:space="preserve">violation simply means </w:t>
      </w:r>
      <w:r w:rsidR="00611FB3">
        <w:t xml:space="preserve">the </w:t>
      </w:r>
      <w:r w:rsidR="00F37108">
        <w:t xml:space="preserve">average </w:t>
      </w:r>
      <w:r w:rsidR="00611FB3">
        <w:t xml:space="preserve">number of branched keywords </w:t>
      </w:r>
      <w:r w:rsidR="00F37108">
        <w:t xml:space="preserve">per method </w:t>
      </w:r>
      <w:r w:rsidR="00611FB3">
        <w:t xml:space="preserve">such as “if”, “while”, “for”, etc. </w:t>
      </w:r>
      <w:r w:rsidR="00F37108">
        <w:t xml:space="preserve">is above a </w:t>
      </w:r>
      <w:r w:rsidR="003B1CE3">
        <w:t>predefined threshold in the metric</w:t>
      </w:r>
      <w:r w:rsidR="00F37108">
        <w:t xml:space="preserve">. There is some other basic information about code such as </w:t>
      </w:r>
      <w:r w:rsidR="00612B32">
        <w:t xml:space="preserve">10427 </w:t>
      </w:r>
      <w:r w:rsidR="00F37108">
        <w:t>lines of code were written</w:t>
      </w:r>
      <w:r w:rsidR="0056798B">
        <w:t xml:space="preserve"> in 92 Java files and 39 XML files</w:t>
      </w:r>
      <w:r w:rsidR="00F37108">
        <w:t>, the average number of lines per method were 8.74, etc.</w:t>
      </w:r>
    </w:p>
    <w:p w:rsidR="001D679B" w:rsidRDefault="00D35F5F" w:rsidP="001D679B">
      <w:pPr>
        <w:pStyle w:val="text"/>
        <w:ind w:firstLine="0"/>
      </w:pPr>
      <w:r>
        <w:rPr>
          <w:noProof/>
          <w:lang w:eastAsia="zh-CN"/>
        </w:rPr>
        <w:lastRenderedPageBreak/>
        <w:drawing>
          <wp:inline distT="0" distB="0" distL="0" distR="0">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1D679B" w:rsidRDefault="00D35F5F" w:rsidP="001D679B">
      <w:pPr>
        <w:pStyle w:val="Heading8"/>
      </w:pPr>
      <w:bookmarkStart w:id="42" w:name="_Toc355221580"/>
      <w:r>
        <w:t>Figure 4.6</w:t>
      </w:r>
      <w:r w:rsidR="001D679B">
        <w:t>:</w:t>
      </w:r>
      <w:r w:rsidR="001D679B">
        <w:tab/>
      </w:r>
      <w:r w:rsidR="00F37108">
        <w:t xml:space="preserve">Metrics </w:t>
      </w:r>
      <w:r w:rsidR="00611FB3">
        <w:t xml:space="preserve">with </w:t>
      </w:r>
      <w:proofErr w:type="spellStart"/>
      <w:r w:rsidR="00611FB3">
        <w:t>CodePro</w:t>
      </w:r>
      <w:proofErr w:type="spellEnd"/>
      <w:r w:rsidR="00611FB3">
        <w:t xml:space="preserve"> </w:t>
      </w:r>
      <w:proofErr w:type="spellStart"/>
      <w:r w:rsidR="00611FB3">
        <w:t>AnalytiX</w:t>
      </w:r>
      <w:proofErr w:type="spellEnd"/>
      <w:r w:rsidR="001D679B">
        <w:t>.</w:t>
      </w:r>
      <w:bookmarkEnd w:id="42"/>
    </w:p>
    <w:p w:rsidR="004924BE" w:rsidRDefault="004924BE" w:rsidP="004924BE">
      <w:pPr>
        <w:pStyle w:val="text"/>
      </w:pPr>
      <w:r>
        <w:t xml:space="preserve">Figure 4.7 shows the foot print of </w:t>
      </w:r>
      <w:proofErr w:type="spellStart"/>
      <w:r>
        <w:t>ClosetStylist</w:t>
      </w:r>
      <w:proofErr w:type="spellEnd"/>
      <w:r>
        <w:t xml:space="preserve"> from </w:t>
      </w:r>
      <w:r w:rsidR="00E20D92">
        <w:t xml:space="preserve">the Android </w:t>
      </w:r>
      <w:r>
        <w:t>Application Manager, it occupies the total of 4.65 MB</w:t>
      </w:r>
      <w:r w:rsidR="00E20D92">
        <w:t xml:space="preserve"> memory</w:t>
      </w:r>
      <w:r>
        <w:t>, of which 4.58 MB is</w:t>
      </w:r>
      <w:r w:rsidR="00E20D92">
        <w:t xml:space="preserve"> for</w:t>
      </w:r>
      <w:r>
        <w:t xml:space="preserve"> application code and 68 KB </w:t>
      </w:r>
      <w:r w:rsidR="00E20D92">
        <w:t xml:space="preserve">is for </w:t>
      </w:r>
      <w:r>
        <w:t xml:space="preserve">data. </w:t>
      </w:r>
    </w:p>
    <w:p w:rsidR="004924BE" w:rsidRDefault="004924BE" w:rsidP="004924BE">
      <w:pPr>
        <w:pStyle w:val="text"/>
      </w:pPr>
    </w:p>
    <w:p w:rsidR="004924BE" w:rsidRDefault="004924BE" w:rsidP="004924BE">
      <w:pPr>
        <w:pStyle w:val="text"/>
      </w:pPr>
      <w:r>
        <w:rPr>
          <w:noProof/>
          <w:lang w:eastAsia="zh-CN"/>
        </w:rPr>
        <w:lastRenderedPageBreak/>
        <w:drawing>
          <wp:inline distT="0" distB="0" distL="0" distR="0">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4924BE" w:rsidRDefault="004924BE" w:rsidP="00855775">
      <w:pPr>
        <w:pStyle w:val="Heading8"/>
      </w:pPr>
      <w:r>
        <w:t>Figure 4.7:</w:t>
      </w:r>
      <w:r>
        <w:tab/>
        <w:t>Foot print of Closet Stylist.</w:t>
      </w:r>
    </w:p>
    <w:p w:rsidR="004924BE" w:rsidRPr="004924BE" w:rsidRDefault="004924BE" w:rsidP="004924BE">
      <w:pPr>
        <w:pStyle w:val="text"/>
      </w:pPr>
    </w:p>
    <w:p w:rsidR="00557E47" w:rsidRDefault="00557E47" w:rsidP="00557E47">
      <w:pPr>
        <w:pStyle w:val="Heading3"/>
      </w:pPr>
      <w:bookmarkStart w:id="43" w:name="_Toc354617449"/>
      <w:r>
        <w:t>4.4</w:t>
      </w:r>
      <w:r>
        <w:tab/>
        <w:t>Lessons learned</w:t>
      </w:r>
      <w:bookmarkEnd w:id="43"/>
    </w:p>
    <w:p w:rsidR="00366F3B" w:rsidRDefault="005B4E12" w:rsidP="00557E47">
      <w:pPr>
        <w:pStyle w:val="text"/>
      </w:pPr>
      <w:r>
        <w:t xml:space="preserve">Android is </w:t>
      </w:r>
      <w:r w:rsidR="00366F3B">
        <w:t xml:space="preserve">a very powerful framework and it takes a lot of time </w:t>
      </w:r>
      <w:r w:rsidR="00BE1B0B">
        <w:t xml:space="preserve">and effort to master and </w:t>
      </w:r>
      <w:r w:rsidR="00366F3B">
        <w:t xml:space="preserve">use it efficiently. Starting to learn Android from the beginning of 2014, I </w:t>
      </w:r>
      <w:r w:rsidR="00152DC1">
        <w:t xml:space="preserve">had been </w:t>
      </w:r>
      <w:r w:rsidR="00366F3B">
        <w:t>encountered quite a few challenges while implementing the app. Nevertheless, as Android is being used in hundreds of millions of devices,</w:t>
      </w:r>
      <w:r w:rsidR="00152DC1">
        <w:t xml:space="preserve"> the eco system is huge and it wa</w:t>
      </w:r>
      <w:r w:rsidR="00366F3B">
        <w:t xml:space="preserve">s </w:t>
      </w:r>
      <w:r w:rsidR="00BE1B0B">
        <w:t xml:space="preserve">often </w:t>
      </w:r>
      <w:r w:rsidR="00366F3B">
        <w:t>easy to find the answer</w:t>
      </w:r>
      <w:r w:rsidR="00152DC1">
        <w:t>s for problems I was facing as somebody had dealt with similar problems before</w:t>
      </w:r>
      <w:r w:rsidR="00366F3B">
        <w:t xml:space="preserve">. </w:t>
      </w:r>
      <w:proofErr w:type="spellStart"/>
      <w:r w:rsidR="00366F3B">
        <w:t>Stackoverflow</w:t>
      </w:r>
      <w:proofErr w:type="spellEnd"/>
      <w:r w:rsidR="00366F3B">
        <w:t xml:space="preserve"> and Android developer website</w:t>
      </w:r>
      <w:r w:rsidR="00152DC1">
        <w:t>s</w:t>
      </w:r>
      <w:r w:rsidR="00366F3B">
        <w:t xml:space="preserve"> are my companions throughout the project. </w:t>
      </w:r>
    </w:p>
    <w:p w:rsidR="00AB5892" w:rsidRDefault="00366F3B" w:rsidP="00557E47">
      <w:pPr>
        <w:pStyle w:val="text"/>
      </w:pPr>
      <w:proofErr w:type="spellStart"/>
      <w:r>
        <w:lastRenderedPageBreak/>
        <w:t>Git</w:t>
      </w:r>
      <w:proofErr w:type="spellEnd"/>
      <w:r>
        <w:t xml:space="preserve"> is another new thing I learned in this project</w:t>
      </w:r>
      <w:r w:rsidR="00482225">
        <w:t>.</w:t>
      </w:r>
      <w:r>
        <w:t xml:space="preserve"> Although I </w:t>
      </w:r>
      <w:r w:rsidR="00152DC1">
        <w:t>was</w:t>
      </w:r>
      <w:r>
        <w:t xml:space="preserve"> familiar with SVN</w:t>
      </w:r>
      <w:r w:rsidR="00AB5892">
        <w:t>, another source control tool</w:t>
      </w:r>
      <w:r>
        <w:t xml:space="preserve">, I </w:t>
      </w:r>
      <w:r w:rsidR="00AB5892">
        <w:t xml:space="preserve">decided </w:t>
      </w:r>
      <w:r>
        <w:t xml:space="preserve">to learn </w:t>
      </w:r>
      <w:proofErr w:type="spellStart"/>
      <w:r>
        <w:t>Git</w:t>
      </w:r>
      <w:proofErr w:type="spellEnd"/>
      <w:r>
        <w:t xml:space="preserve"> and use</w:t>
      </w:r>
      <w:r w:rsidR="00152DC1">
        <w:t>d</w:t>
      </w:r>
      <w:r>
        <w:t xml:space="preserve"> it as the source control for this project. It did take me a lot of time to get used to running </w:t>
      </w:r>
      <w:proofErr w:type="spellStart"/>
      <w:r>
        <w:t>Git</w:t>
      </w:r>
      <w:proofErr w:type="spellEnd"/>
      <w:r>
        <w:t xml:space="preserve"> </w:t>
      </w:r>
      <w:r w:rsidR="00AB5892">
        <w:t xml:space="preserve">from </w:t>
      </w:r>
      <w:r>
        <w:t>command line because I often work</w:t>
      </w:r>
      <w:r w:rsidR="00AB5892">
        <w:t>ed</w:t>
      </w:r>
      <w:r>
        <w:t xml:space="preserve"> with </w:t>
      </w:r>
      <w:proofErr w:type="spellStart"/>
      <w:r>
        <w:t>TortoiseSVN</w:t>
      </w:r>
      <w:proofErr w:type="spellEnd"/>
      <w:r w:rsidR="00AB5892">
        <w:t xml:space="preserve"> – a UI tool</w:t>
      </w:r>
      <w:r>
        <w:t xml:space="preserve"> on Windows system.</w:t>
      </w:r>
      <w:r w:rsidR="00AB5892">
        <w:t xml:space="preserve"> </w:t>
      </w:r>
    </w:p>
    <w:p w:rsidR="00366F3B" w:rsidRDefault="00366F3B" w:rsidP="00557E47">
      <w:pPr>
        <w:pStyle w:val="text"/>
      </w:pPr>
      <w:r>
        <w:t xml:space="preserve">Below are the </w:t>
      </w:r>
      <w:r w:rsidR="00286CBE">
        <w:t>most highlighted things to do and not to do</w:t>
      </w:r>
      <w:r>
        <w:t xml:space="preserve"> </w:t>
      </w:r>
      <w:proofErr w:type="gramStart"/>
      <w:r w:rsidR="00AB5892">
        <w:t>I</w:t>
      </w:r>
      <w:proofErr w:type="gramEnd"/>
      <w:r w:rsidR="00AB5892">
        <w:t xml:space="preserve"> collected after finishing the first prototype of </w:t>
      </w:r>
      <w:proofErr w:type="spellStart"/>
      <w:r w:rsidR="00AB5892">
        <w:t>ClosetStylist</w:t>
      </w:r>
      <w:proofErr w:type="spellEnd"/>
      <w:r w:rsidR="00AB5892">
        <w:t>:</w:t>
      </w:r>
    </w:p>
    <w:p w:rsidR="00482225" w:rsidRDefault="00725657" w:rsidP="00557E47">
      <w:pPr>
        <w:pStyle w:val="text"/>
      </w:pPr>
      <w:r w:rsidRPr="00AB5892">
        <w:rPr>
          <w:b/>
        </w:rPr>
        <w:t>Do</w:t>
      </w:r>
      <w:r w:rsidR="00482225">
        <w:t>:</w:t>
      </w:r>
    </w:p>
    <w:p w:rsidR="00286CBE" w:rsidRDefault="00551C9B" w:rsidP="00482225">
      <w:pPr>
        <w:pStyle w:val="text"/>
        <w:numPr>
          <w:ilvl w:val="0"/>
          <w:numId w:val="11"/>
        </w:numPr>
      </w:pPr>
      <w:r>
        <w:t>Design UI/UX carefully to avoid missing any features</w:t>
      </w:r>
      <w:r w:rsidR="00286CBE">
        <w:t>, especially missing features near the release</w:t>
      </w:r>
      <w:r w:rsidR="00152DC1">
        <w:t xml:space="preserve">. Hire a professional designer to help you is a great idea because there are many subtle things that </w:t>
      </w:r>
      <w:r w:rsidR="00AB5892">
        <w:t xml:space="preserve">backend </w:t>
      </w:r>
      <w:r w:rsidR="00152DC1">
        <w:t>developers may consider meaningless but will turn out to be quite significant</w:t>
      </w:r>
      <w:r w:rsidR="00AB5892">
        <w:t xml:space="preserve"> to users</w:t>
      </w:r>
      <w:r w:rsidR="00152DC1">
        <w:t>.</w:t>
      </w:r>
    </w:p>
    <w:p w:rsidR="00482225" w:rsidRDefault="00AB5892" w:rsidP="00482225">
      <w:pPr>
        <w:pStyle w:val="text"/>
        <w:numPr>
          <w:ilvl w:val="0"/>
          <w:numId w:val="11"/>
        </w:numPr>
      </w:pPr>
      <w:r>
        <w:t xml:space="preserve">Use </w:t>
      </w:r>
      <w:proofErr w:type="spellStart"/>
      <w:r>
        <w:t>Robotium</w:t>
      </w:r>
      <w:proofErr w:type="spellEnd"/>
      <w:r>
        <w:t xml:space="preserve"> t</w:t>
      </w:r>
      <w:r w:rsidR="00447AFF">
        <w:t xml:space="preserve">o leverage </w:t>
      </w:r>
      <w:r>
        <w:t>test efforts</w:t>
      </w:r>
      <w:r w:rsidR="00447AFF">
        <w:t xml:space="preserve">. </w:t>
      </w:r>
      <w:r>
        <w:t xml:space="preserve">Although this tool has </w:t>
      </w:r>
      <w:r w:rsidR="00447AFF">
        <w:t>certain limitations</w:t>
      </w:r>
      <w:r>
        <w:t xml:space="preserve">, it </w:t>
      </w:r>
      <w:r w:rsidR="00447AFF">
        <w:t>is still a very powerful tool that can save you a lot of time and effort.</w:t>
      </w:r>
      <w:r w:rsidR="00551C9B">
        <w:t xml:space="preserve"> </w:t>
      </w:r>
    </w:p>
    <w:p w:rsidR="00447AFF" w:rsidRDefault="0077707C" w:rsidP="00482225">
      <w:pPr>
        <w:pStyle w:val="text"/>
        <w:numPr>
          <w:ilvl w:val="0"/>
          <w:numId w:val="11"/>
        </w:numPr>
      </w:pPr>
      <w:r>
        <w:t xml:space="preserve">Put more effort on processing images taken from built-in camera or imported from gallery. </w:t>
      </w:r>
      <w:r w:rsidR="00447AFF">
        <w:t xml:space="preserve">Taking pictures of clothes is not </w:t>
      </w:r>
      <w:r>
        <w:t>as easy as it sounds</w:t>
      </w:r>
      <w:r w:rsidR="00447AFF">
        <w:t xml:space="preserve"> and it takes a lot of time even with the </w:t>
      </w:r>
      <w:r>
        <w:t xml:space="preserve">handy </w:t>
      </w:r>
      <w:r w:rsidR="00447AFF">
        <w:t xml:space="preserve">camera phone. </w:t>
      </w:r>
      <w:r w:rsidR="00AB5892">
        <w:t>A big challenge wa</w:t>
      </w:r>
      <w:r>
        <w:t xml:space="preserve">s </w:t>
      </w:r>
      <w:r w:rsidR="00447AFF">
        <w:t xml:space="preserve">to </w:t>
      </w:r>
      <w:r>
        <w:t xml:space="preserve">take appealing pictures of your </w:t>
      </w:r>
      <w:r w:rsidR="00447AFF">
        <w:t xml:space="preserve">clothes </w:t>
      </w:r>
      <w:r>
        <w:t xml:space="preserve">as displayed on branded clothing websites. Even taking brand new items with tags at home did not help as there </w:t>
      </w:r>
      <w:r w:rsidR="00AB5892">
        <w:t>wa</w:t>
      </w:r>
      <w:r>
        <w:t>s no good place to pose them, for example</w:t>
      </w:r>
      <w:r w:rsidR="00447AFF">
        <w:t>, hanging the clothes on will make the sleeve look</w:t>
      </w:r>
      <w:r w:rsidR="00AB5892">
        <w:t xml:space="preserve">s bad because gravity pulls them </w:t>
      </w:r>
      <w:proofErr w:type="gramStart"/>
      <w:r w:rsidR="00AB5892">
        <w:t>down</w:t>
      </w:r>
      <w:r w:rsidR="00447AFF">
        <w:t>.</w:t>
      </w:r>
      <w:proofErr w:type="gramEnd"/>
      <w:r w:rsidR="00447AFF">
        <w:t xml:space="preserve"> We ended laying them on the floor and the couch to take picture, but then we need to be careful not to include the shadow in the picture. If we want to release this app, we must figure out how to do this easier.</w:t>
      </w:r>
    </w:p>
    <w:p w:rsidR="005F6CC2" w:rsidRDefault="00725657" w:rsidP="005F6CC2">
      <w:pPr>
        <w:pStyle w:val="text"/>
        <w:ind w:left="720" w:firstLine="0"/>
      </w:pPr>
      <w:r w:rsidRPr="00AB5892">
        <w:rPr>
          <w:b/>
        </w:rPr>
        <w:t>Don’t</w:t>
      </w:r>
      <w:r w:rsidR="005F6CC2">
        <w:t>:</w:t>
      </w:r>
    </w:p>
    <w:p w:rsidR="00286CBE" w:rsidRDefault="00447AFF" w:rsidP="00081B7A">
      <w:pPr>
        <w:pStyle w:val="text"/>
        <w:numPr>
          <w:ilvl w:val="0"/>
          <w:numId w:val="11"/>
        </w:numPr>
      </w:pPr>
      <w:r>
        <w:lastRenderedPageBreak/>
        <w:t>C</w:t>
      </w:r>
      <w:r w:rsidR="00286CBE">
        <w:t xml:space="preserve">ouple UI with the core. Android architecture has provided somewhat tightly couple between UI and core. </w:t>
      </w:r>
      <w:r>
        <w:t>Attention needs to be paid to avoid this coupling as it will be catastrophic if any change in UI (which happens quite often) requires a change in backend code or vice versa.</w:t>
      </w:r>
      <w:r w:rsidR="00E01B5A">
        <w:t xml:space="preserve"> </w:t>
      </w:r>
    </w:p>
    <w:p w:rsidR="00286CBE" w:rsidRDefault="00447AFF" w:rsidP="00081B7A">
      <w:pPr>
        <w:pStyle w:val="text"/>
        <w:numPr>
          <w:ilvl w:val="0"/>
          <w:numId w:val="11"/>
        </w:numPr>
      </w:pPr>
      <w:r>
        <w:t>Wait until last minute to integrate s</w:t>
      </w:r>
      <w:r w:rsidR="00286CBE">
        <w:t>ocial media, especially Facebook. For simple post, it is straightforward with the provided sample code. For customized post including pictures, mastermind their sample code and their API</w:t>
      </w:r>
      <w:r w:rsidR="00AB5892">
        <w:t>s</w:t>
      </w:r>
      <w:r w:rsidR="00286CBE">
        <w:t xml:space="preserve"> is </w:t>
      </w:r>
      <w:r>
        <w:t>essential</w:t>
      </w:r>
      <w:r w:rsidR="00286CBE">
        <w:t xml:space="preserve">. </w:t>
      </w:r>
      <w:r>
        <w:t>Another problem is their APIs are changing and many samples are obsolete. Also beware that their APIs may not be compatible with the development Android version.</w:t>
      </w: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C62C9C" w:rsidRDefault="0024278C" w:rsidP="00081B7A">
      <w:pPr>
        <w:pStyle w:val="Heading2"/>
      </w:pPr>
      <w:bookmarkStart w:id="44" w:name="_Toc354617450"/>
      <w:r>
        <w:t xml:space="preserve">Chapter </w:t>
      </w:r>
      <w:proofErr w:type="gramStart"/>
      <w:r w:rsidR="00BA5880">
        <w:t>5</w:t>
      </w:r>
      <w:r w:rsidR="00182BC0">
        <w:t xml:space="preserve"> </w:t>
      </w:r>
      <w:r w:rsidR="00081B7A">
        <w:t xml:space="preserve"> Conclusion</w:t>
      </w:r>
      <w:bookmarkEnd w:id="44"/>
      <w:proofErr w:type="gramEnd"/>
    </w:p>
    <w:p w:rsidR="00295231" w:rsidRDefault="00BA5880" w:rsidP="00295231">
      <w:pPr>
        <w:pStyle w:val="Heading3"/>
      </w:pPr>
      <w:bookmarkStart w:id="45" w:name="_Toc354617451"/>
      <w:r>
        <w:t>5</w:t>
      </w:r>
      <w:r w:rsidR="00295231">
        <w:t>.1</w:t>
      </w:r>
      <w:r w:rsidR="00295231">
        <w:tab/>
        <w:t>Summary</w:t>
      </w:r>
      <w:bookmarkEnd w:id="45"/>
    </w:p>
    <w:p w:rsidR="00442601" w:rsidRDefault="00FE2B40" w:rsidP="00BF5075">
      <w:pPr>
        <w:pStyle w:val="text"/>
      </w:pPr>
      <w:r>
        <w:t xml:space="preserve">After six months of development, the first version of </w:t>
      </w:r>
      <w:proofErr w:type="spellStart"/>
      <w:r>
        <w:t>ClosetStylist</w:t>
      </w:r>
      <w:proofErr w:type="spellEnd"/>
      <w:r>
        <w:t xml:space="preserve"> app was completed</w:t>
      </w:r>
      <w:r w:rsidR="00315674">
        <w:t xml:space="preserve"> and met a</w:t>
      </w:r>
      <w:r w:rsidR="00442601">
        <w:t>ll of the original goals</w:t>
      </w:r>
      <w:r w:rsidR="00315674">
        <w:t xml:space="preserve">. The architecture was designed </w:t>
      </w:r>
      <w:r>
        <w:t>with certain flexibility</w:t>
      </w:r>
      <w:r w:rsidR="00442601">
        <w:t xml:space="preserve"> and extensibility</w:t>
      </w:r>
      <w:r w:rsidR="00315674">
        <w:t xml:space="preserve"> for future work</w:t>
      </w:r>
      <w:r w:rsidR="00442601">
        <w:t>. Some out-of-the-box technologies such as location service and weather service were integrated to work coherently with proprietary clothes matching service to deliver the following key features of the app</w:t>
      </w:r>
      <w:r w:rsidR="00315674">
        <w:t>: p</w:t>
      </w:r>
      <w:r w:rsidR="00442601">
        <w:t>icking outfit programmatically based on weather and occasion options</w:t>
      </w:r>
      <w:r w:rsidR="00315674">
        <w:t>, viewing outfit history, o</w:t>
      </w:r>
      <w:r w:rsidR="00442601">
        <w:t>rganizing closet</w:t>
      </w:r>
      <w:r w:rsidR="00315674">
        <w:t>,</w:t>
      </w:r>
      <w:r w:rsidR="00442601">
        <w:t xml:space="preserve"> and managing laundry</w:t>
      </w:r>
      <w:r w:rsidR="00315674">
        <w:t>.</w:t>
      </w:r>
    </w:p>
    <w:p w:rsidR="00C71E85" w:rsidRDefault="00442601" w:rsidP="00BF5075">
      <w:pPr>
        <w:pStyle w:val="text"/>
      </w:pPr>
      <w:r>
        <w:t xml:space="preserve">With all that said, </w:t>
      </w:r>
      <w:r w:rsidR="00315674">
        <w:t xml:space="preserve">the app still leaves </w:t>
      </w:r>
      <w:r w:rsidR="00FE2B40">
        <w:t>a lot to be desired.</w:t>
      </w:r>
      <w:r>
        <w:t xml:space="preserve"> The image process</w:t>
      </w:r>
      <w:r w:rsidR="000A1BA2">
        <w:t>ing method</w:t>
      </w:r>
      <w:r>
        <w:t xml:space="preserve"> needs to be enhanced to </w:t>
      </w:r>
      <w:r w:rsidR="000A1BA2">
        <w:t xml:space="preserve">provide </w:t>
      </w:r>
      <w:r>
        <w:t xml:space="preserve">user </w:t>
      </w:r>
      <w:r w:rsidR="000A1BA2">
        <w:t xml:space="preserve">with </w:t>
      </w:r>
      <w:r>
        <w:t>more edit capability than just cropping. Social media needs to be integrated more aggressively than just simply login to Facebook such as letting friends vote on the outfits</w:t>
      </w:r>
      <w:r w:rsidR="000A1BA2">
        <w:t xml:space="preserve"> and sharing them</w:t>
      </w:r>
      <w:r>
        <w:t xml:space="preserve">. </w:t>
      </w:r>
      <w:r w:rsidR="00C81662">
        <w:t xml:space="preserve">Items such as hat, bags, </w:t>
      </w:r>
      <w:proofErr w:type="gramStart"/>
      <w:r w:rsidR="00C81662">
        <w:t>shoes</w:t>
      </w:r>
      <w:proofErr w:type="gramEnd"/>
      <w:r w:rsidR="00C81662">
        <w:t xml:space="preserve"> are part of the fashion and should be part of suggested outfit.</w:t>
      </w:r>
    </w:p>
    <w:p w:rsidR="008C5973" w:rsidRDefault="00C81662" w:rsidP="00B50EFC">
      <w:pPr>
        <w:pStyle w:val="text"/>
      </w:pPr>
      <w:r>
        <w:t xml:space="preserve">In conclusion, the prototype of </w:t>
      </w:r>
      <w:proofErr w:type="spellStart"/>
      <w:r>
        <w:t>ClosetStylitst</w:t>
      </w:r>
      <w:proofErr w:type="spellEnd"/>
      <w:r>
        <w:t xml:space="preserve"> app has integrated well </w:t>
      </w:r>
      <w:r w:rsidR="00216D8E">
        <w:t>multiple</w:t>
      </w:r>
      <w:r>
        <w:t xml:space="preserve"> technologies to implement features that </w:t>
      </w:r>
      <w:r w:rsidR="000A1BA2">
        <w:t>can help people get the most out of what they already had in their closets.</w:t>
      </w:r>
      <w:r>
        <w:t xml:space="preserve"> It has laid out a good foundation for future work toward </w:t>
      </w:r>
      <w:r w:rsidR="000A1BA2">
        <w:t xml:space="preserve">releasing </w:t>
      </w:r>
      <w:r>
        <w:t>official app.</w:t>
      </w:r>
      <w:r w:rsidR="009520E8">
        <w:t xml:space="preserve"> </w:t>
      </w:r>
    </w:p>
    <w:p w:rsidR="00CA0414" w:rsidRDefault="00BA5880" w:rsidP="00CA0414">
      <w:pPr>
        <w:pStyle w:val="Heading3"/>
      </w:pPr>
      <w:bookmarkStart w:id="46" w:name="_Toc354617452"/>
      <w:r>
        <w:t>5</w:t>
      </w:r>
      <w:r w:rsidR="00CA0414">
        <w:t>.2</w:t>
      </w:r>
      <w:r w:rsidR="00CA0414">
        <w:tab/>
        <w:t>Related work</w:t>
      </w:r>
      <w:bookmarkEnd w:id="46"/>
    </w:p>
    <w:p w:rsidR="00CA0414" w:rsidRDefault="00D50A61" w:rsidP="00CA0414">
      <w:pPr>
        <w:pStyle w:val="text"/>
      </w:pPr>
      <w:r>
        <w:t xml:space="preserve">There are many fashion apps available but not many of them offer all of the features of </w:t>
      </w:r>
      <w:proofErr w:type="spellStart"/>
      <w:r>
        <w:t>ClosetStylist</w:t>
      </w:r>
      <w:proofErr w:type="spellEnd"/>
      <w:r>
        <w:t xml:space="preserve">. [5FADYC] lists five apps that can help to digitize our closets, and while all of them support iOS, only </w:t>
      </w:r>
      <w:r w:rsidR="001E2B4E">
        <w:t>two</w:t>
      </w:r>
      <w:r>
        <w:t xml:space="preserve"> of them support Android. The following </w:t>
      </w:r>
      <w:r w:rsidR="003D5B6F">
        <w:lastRenderedPageBreak/>
        <w:t xml:space="preserve">section </w:t>
      </w:r>
      <w:r>
        <w:t xml:space="preserve">will review </w:t>
      </w:r>
      <w:r w:rsidR="003D5B6F">
        <w:t xml:space="preserve">the most interesting ones </w:t>
      </w:r>
      <w:r>
        <w:t xml:space="preserve">of them and compare with supported features in </w:t>
      </w:r>
      <w:proofErr w:type="spellStart"/>
      <w:r>
        <w:t>ClosetStylist</w:t>
      </w:r>
      <w:proofErr w:type="spellEnd"/>
      <w:r w:rsidR="00CA0414">
        <w:t>.</w:t>
      </w:r>
    </w:p>
    <w:p w:rsidR="00CA0414" w:rsidRDefault="00BA5880" w:rsidP="00CA0414">
      <w:pPr>
        <w:pStyle w:val="Heading4"/>
      </w:pPr>
      <w:bookmarkStart w:id="47" w:name="_Toc354617453"/>
      <w:r>
        <w:t>5</w:t>
      </w:r>
      <w:r w:rsidR="00CA0414">
        <w:t>.2.1</w:t>
      </w:r>
      <w:r w:rsidR="00CA0414">
        <w:tab/>
      </w:r>
      <w:bookmarkEnd w:id="47"/>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73"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 xml:space="preserve">The app provides </w:t>
      </w:r>
      <w:r w:rsidR="003D5B6F">
        <w:t>many</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48" w:name="_Toc354617454"/>
      <w:r>
        <w:t>5</w:t>
      </w:r>
      <w:r w:rsidR="00CA0414">
        <w:t>.2.2</w:t>
      </w:r>
      <w:r w:rsidR="00CA0414">
        <w:tab/>
      </w:r>
      <w:bookmarkEnd w:id="48"/>
      <w:r w:rsidR="00D50A61">
        <w:t>Pose</w:t>
      </w:r>
    </w:p>
    <w:p w:rsidR="00D50A61" w:rsidRDefault="00D50A61" w:rsidP="007A661B">
      <w:pPr>
        <w:pStyle w:val="text"/>
      </w:pPr>
      <w:r>
        <w:t xml:space="preserve">Pose </w:t>
      </w:r>
      <w:r w:rsidR="00A25EF9">
        <w:t xml:space="preserve">a tool to keep track of daily outfits and it </w:t>
      </w:r>
      <w:r>
        <w:t xml:space="preserve">is available in both iOS and Android. It is </w:t>
      </w:r>
      <w:r w:rsidR="00A25EF9">
        <w:t>deeply integrated into social networks and resembles Instagram in many ways</w:t>
      </w:r>
      <w:r w:rsidR="000A5EDF">
        <w:t>, for example, i</w:t>
      </w:r>
      <w:r w:rsidR="00A25EF9">
        <w:t>t let users share and discover inspiring looks from other users as well as your own garments’ pictures.</w:t>
      </w:r>
    </w:p>
    <w:p w:rsidR="00CA0414" w:rsidRPr="008C6EDD" w:rsidRDefault="00FD5982" w:rsidP="00CA0414">
      <w:pPr>
        <w:pStyle w:val="text"/>
      </w:pPr>
      <w:r>
        <w:t xml:space="preserve">Although this </w:t>
      </w:r>
      <w:r w:rsidR="00A25EF9">
        <w:t xml:space="preserve">offers great experience in social network, it does not provide some fundamental features of </w:t>
      </w:r>
      <w:proofErr w:type="spellStart"/>
      <w:r w:rsidR="00A25EF9">
        <w:t>ClosetStylist</w:t>
      </w:r>
      <w:proofErr w:type="spellEnd"/>
      <w:r w:rsidR="00A25EF9">
        <w:t xml:space="preserve"> such as managing laundry bag or suggesting outfit to wear</w:t>
      </w:r>
      <w:r w:rsidR="000A5EDF">
        <w:t>.</w:t>
      </w:r>
    </w:p>
    <w:p w:rsidR="00CA0414" w:rsidRDefault="00BA5880" w:rsidP="00CA0414">
      <w:pPr>
        <w:pStyle w:val="Heading4"/>
      </w:pPr>
      <w:bookmarkStart w:id="49" w:name="_Toc354617455"/>
      <w:r>
        <w:t>5</w:t>
      </w:r>
      <w:r w:rsidR="00CA0414">
        <w:t>.2.3</w:t>
      </w:r>
      <w:r w:rsidR="00CA0414">
        <w:tab/>
      </w:r>
      <w:bookmarkEnd w:id="49"/>
      <w:proofErr w:type="spellStart"/>
      <w:r w:rsidR="00975B04">
        <w:t>Netrobe</w:t>
      </w:r>
      <w:proofErr w:type="spellEnd"/>
    </w:p>
    <w:p w:rsidR="00CA0414" w:rsidRDefault="00975B04" w:rsidP="00CA0414">
      <w:pPr>
        <w:pStyle w:val="text"/>
      </w:pPr>
      <w:r>
        <w:t>This app is only available in iOS. It offers pretty appealing features includes manage clothes, mix match outfits from the garments populated. The features of</w:t>
      </w:r>
      <w:r w:rsidR="00FB423B">
        <w:t>fered by</w:t>
      </w:r>
      <w:r>
        <w:t xml:space="preserve"> </w:t>
      </w:r>
      <w:proofErr w:type="spellStart"/>
      <w:r>
        <w:t>ClosetStylist</w:t>
      </w:r>
      <w:proofErr w:type="spellEnd"/>
      <w:r>
        <w:t xml:space="preserve"> that this app does not is laundry bag maintenance and outfit suggestion.</w:t>
      </w:r>
    </w:p>
    <w:p w:rsidR="0060446E" w:rsidRDefault="00BA5880" w:rsidP="0060446E">
      <w:pPr>
        <w:pStyle w:val="Heading3"/>
      </w:pPr>
      <w:bookmarkStart w:id="50" w:name="_Toc354617456"/>
      <w:r>
        <w:lastRenderedPageBreak/>
        <w:t>5</w:t>
      </w:r>
      <w:r w:rsidR="0060446E">
        <w:t>.3</w:t>
      </w:r>
      <w:r w:rsidR="0060446E">
        <w:tab/>
        <w:t>Future work</w:t>
      </w:r>
      <w:bookmarkEnd w:id="50"/>
    </w:p>
    <w:p w:rsidR="00AC336B" w:rsidRDefault="00E67BE0" w:rsidP="00AC336B">
      <w:pPr>
        <w:pStyle w:val="text"/>
      </w:pPr>
      <w:r>
        <w:t xml:space="preserve">This </w:t>
      </w:r>
      <w:proofErr w:type="spellStart"/>
      <w:r w:rsidR="001C4703">
        <w:t>ClosetStylist</w:t>
      </w:r>
      <w:proofErr w:type="spellEnd"/>
      <w:r w:rsidR="001C4703">
        <w:t xml:space="preserve"> prototype </w:t>
      </w:r>
      <w:r>
        <w:t xml:space="preserve">serves multiple purposes: a proof of concept, to learn how to program Android, to learn how to manage a smart phone app development with professionals UI/UX design and UI developer. Although we were successfully developed a prototype, the features offered at the moment is still a very small subset </w:t>
      </w:r>
      <w:r w:rsidR="001C4703">
        <w:t xml:space="preserve">of </w:t>
      </w:r>
      <w:r>
        <w:t>the full feature set in order to make this app attract more users</w:t>
      </w:r>
      <w:r w:rsidR="0060446E">
        <w:t xml:space="preserve">. Some of them are discussed in the following sections. </w:t>
      </w:r>
    </w:p>
    <w:p w:rsidR="00DC3C15" w:rsidRDefault="00BA5880" w:rsidP="00DC3C15">
      <w:pPr>
        <w:pStyle w:val="Heading4"/>
      </w:pPr>
      <w:bookmarkStart w:id="51" w:name="_Toc354617458"/>
      <w:r>
        <w:t>5</w:t>
      </w:r>
      <w:r w:rsidR="00EE1FEA">
        <w:t>.3</w:t>
      </w:r>
      <w:r w:rsidR="00DC3C15">
        <w:t>.</w:t>
      </w:r>
      <w:r w:rsidR="002159FD">
        <w:t>1</w:t>
      </w:r>
      <w:r w:rsidR="00DC3C15">
        <w:tab/>
        <w:t>Integration with social network</w:t>
      </w:r>
      <w:bookmarkEnd w:id="51"/>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r w:rsidR="001C4703">
        <w:t xml:space="preserve">and </w:t>
      </w:r>
      <w:r w:rsidR="0054443E">
        <w:t>Instagram may be a better choice.</w:t>
      </w:r>
    </w:p>
    <w:p w:rsidR="00DC3C15" w:rsidRDefault="00BE547C" w:rsidP="00DC3C15">
      <w:pPr>
        <w:pStyle w:val="text"/>
      </w:pPr>
      <w:r>
        <w:t xml:space="preserve">Without social media, it is very difficult to promote app, and that is why this is </w:t>
      </w:r>
      <w:r w:rsidR="001C4703">
        <w:t xml:space="preserve">the </w:t>
      </w:r>
      <w:r>
        <w:t>high</w:t>
      </w:r>
      <w:r w:rsidR="001C4703">
        <w:t>est</w:t>
      </w:r>
      <w:r>
        <w:t xml:space="preserve"> priority in </w:t>
      </w:r>
      <w:r w:rsidR="001C4703">
        <w:t xml:space="preserve">our </w:t>
      </w:r>
      <w:r>
        <w:t>to-do list</w:t>
      </w:r>
      <w:r w:rsidR="00DC3C15">
        <w:t>.</w:t>
      </w:r>
    </w:p>
    <w:p w:rsidR="002159FD" w:rsidRDefault="002159FD" w:rsidP="002159FD">
      <w:pPr>
        <w:pStyle w:val="Heading4"/>
      </w:pPr>
      <w:bookmarkStart w:id="52" w:name="_Toc354617457"/>
      <w:bookmarkStart w:id="53" w:name="_Toc354617459"/>
      <w:r>
        <w:t>5.3.2</w:t>
      </w:r>
      <w:r>
        <w:tab/>
      </w:r>
      <w:bookmarkEnd w:id="52"/>
      <w:r>
        <w:t>Detect the item’s color automatically</w:t>
      </w:r>
    </w:p>
    <w:p w:rsidR="002159FD" w:rsidRDefault="002159FD" w:rsidP="002159FD">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w:t>
      </w:r>
      <w:r w:rsidR="002A7E2E">
        <w:t>essential</w:t>
      </w:r>
      <w:r>
        <w:t xml:space="preserve"> to make a fully functional app. </w:t>
      </w:r>
    </w:p>
    <w:bookmarkEnd w:id="53"/>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Adding support for travelers to pick the items for their trip is another functionality that we would like to add in the future. User will enter their destination or  a list of destination</w:t>
      </w:r>
      <w:r w:rsidR="002A7E2E">
        <w:t>s</w:t>
      </w:r>
      <w:r>
        <w:t xml:space="preserve">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54" w:name="_Toc354617460"/>
      <w:r>
        <w:t>5</w:t>
      </w:r>
      <w:r w:rsidR="00F577FA">
        <w:t>.</w:t>
      </w:r>
      <w:r w:rsidR="00EE1FEA">
        <w:t>3</w:t>
      </w:r>
      <w:r w:rsidR="00F577FA">
        <w:t>.</w:t>
      </w:r>
      <w:r w:rsidR="00EB3B1F">
        <w:t>5</w:t>
      </w:r>
      <w:r w:rsidR="00F577FA">
        <w:tab/>
      </w:r>
      <w:bookmarkEnd w:id="54"/>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w:t>
      </w:r>
      <w:r w:rsidR="00FB031B">
        <w:t>money</w:t>
      </w:r>
      <w:r>
        <w:t xml:space="preserve">. </w:t>
      </w:r>
      <w:r w:rsidR="009B3CA7">
        <w:t xml:space="preserve"> </w:t>
      </w:r>
      <w:r w:rsidR="002A7E2E">
        <w:t>Implement an iOS version is a required step to mak</w:t>
      </w:r>
      <w:r w:rsidR="00FB031B">
        <w:t>e this app popular and bring in revenue</w:t>
      </w:r>
      <w:r w:rsidR="002A7E2E">
        <w:t>.</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C62C9C" w:rsidRDefault="00652AF3" w:rsidP="00BD2677">
      <w:pPr>
        <w:pStyle w:val="Heading2"/>
      </w:pPr>
      <w:bookmarkStart w:id="55" w:name="_Toc354617463"/>
      <w:r>
        <w:lastRenderedPageBreak/>
        <w:t>References</w:t>
      </w:r>
      <w:bookmarkEnd w:id="55"/>
    </w:p>
    <w:p w:rsidR="007C1BD5" w:rsidRPr="006843D3" w:rsidRDefault="006757BB" w:rsidP="006843D3">
      <w:pPr>
        <w:pStyle w:val="reference"/>
      </w:pPr>
      <w:r>
        <w:t xml:space="preserve"> </w:t>
      </w:r>
      <w:r w:rsidR="007C1BD5">
        <w:t>[</w:t>
      </w:r>
      <w:proofErr w:type="spellStart"/>
      <w:r w:rsidR="007C1BD5">
        <w:t>Amb</w:t>
      </w:r>
      <w:proofErr w:type="spellEnd"/>
      <w:r w:rsidR="007C1BD5">
        <w:t>]</w:t>
      </w:r>
      <w:r w:rsidR="007C1BD5">
        <w:tab/>
      </w:r>
      <w:proofErr w:type="gramStart"/>
      <w:r w:rsidR="006843D3" w:rsidRPr="006843D3">
        <w:t>"UML 2 Activity Diagramming Guidelines."</w:t>
      </w:r>
      <w:proofErr w:type="gramEnd"/>
      <w:r w:rsidR="006843D3" w:rsidRPr="006843D3">
        <w:t xml:space="preserve"> </w:t>
      </w:r>
      <w:proofErr w:type="gramStart"/>
      <w:r w:rsidR="006843D3" w:rsidRPr="006843D3">
        <w:t>UML 2 Activity Diagramming Guidelines.</w:t>
      </w:r>
      <w:proofErr w:type="gramEnd"/>
      <w:r w:rsidR="006843D3" w:rsidRPr="006843D3">
        <w:t xml:space="preserve"> </w:t>
      </w:r>
      <w:proofErr w:type="gramStart"/>
      <w:r w:rsidR="006843D3" w:rsidRPr="006843D3">
        <w:t>Ed. Scott Ambler.</w:t>
      </w:r>
      <w:proofErr w:type="gramEnd"/>
      <w:r w:rsidR="006843D3" w:rsidRPr="006843D3">
        <w:t xml:space="preserve"> </w:t>
      </w:r>
      <w:proofErr w:type="spellStart"/>
      <w:proofErr w:type="gramStart"/>
      <w:r w:rsidR="006843D3" w:rsidRPr="006843D3">
        <w:t>Ambysoft</w:t>
      </w:r>
      <w:proofErr w:type="spellEnd"/>
      <w:r w:rsidR="006843D3" w:rsidRPr="006843D3">
        <w:t xml:space="preserve"> Inc. Web.</w:t>
      </w:r>
      <w:proofErr w:type="gramEnd"/>
      <w:r w:rsidR="006843D3" w:rsidRPr="006843D3">
        <w:t xml:space="preserve"> 23 Oct. 2014. &lt;http://www.agilemodeling.com/style/activityDiagram.htm&gt;.</w:t>
      </w:r>
    </w:p>
    <w:p w:rsidR="007F5A65" w:rsidRPr="007E4F8E" w:rsidRDefault="006757BB" w:rsidP="006843D3">
      <w:pPr>
        <w:pStyle w:val="reference"/>
      </w:pPr>
      <w:r w:rsidRPr="006843D3">
        <w:t xml:space="preserve"> </w:t>
      </w:r>
      <w:r w:rsidR="007F5A65" w:rsidRPr="006843D3">
        <w:t>[</w:t>
      </w:r>
      <w:proofErr w:type="gramStart"/>
      <w:r w:rsidR="007F5A65" w:rsidRPr="006843D3">
        <w:t>Bal</w:t>
      </w:r>
      <w:proofErr w:type="gramEnd"/>
      <w:r w:rsidR="007F5A65" w:rsidRPr="006843D3">
        <w:t>]</w:t>
      </w:r>
      <w:r w:rsidR="007F5A65" w:rsidRPr="006843D3">
        <w:tab/>
      </w:r>
      <w:r w:rsidR="006843D3" w:rsidRPr="006843D3">
        <w:t>"</w:t>
      </w:r>
      <w:proofErr w:type="spellStart"/>
      <w:r w:rsidR="006843D3" w:rsidRPr="006843D3">
        <w:t>Balsamiq</w:t>
      </w:r>
      <w:proofErr w:type="spellEnd"/>
      <w:r w:rsidR="006843D3" w:rsidRPr="006843D3">
        <w:t>.</w:t>
      </w:r>
      <w:proofErr w:type="gramStart"/>
      <w:r w:rsidR="006843D3" w:rsidRPr="006843D3">
        <w:t>" .</w:t>
      </w:r>
      <w:proofErr w:type="gramEnd"/>
      <w:r w:rsidR="006843D3" w:rsidRPr="006843D3">
        <w:t xml:space="preserve"> </w:t>
      </w:r>
      <w:proofErr w:type="gramStart"/>
      <w:r w:rsidR="006843D3" w:rsidRPr="006843D3">
        <w:t xml:space="preserve">Rapid, Effective and Fun </w:t>
      </w:r>
      <w:proofErr w:type="spellStart"/>
      <w:r w:rsidR="006843D3" w:rsidRPr="006843D3">
        <w:t>Wireframing</w:t>
      </w:r>
      <w:proofErr w:type="spellEnd"/>
      <w:r w:rsidR="006843D3" w:rsidRPr="006843D3">
        <w:t xml:space="preserve"> Software.</w:t>
      </w:r>
      <w:proofErr w:type="gramEnd"/>
      <w:r w:rsidR="006843D3" w:rsidRPr="006843D3">
        <w:t xml:space="preserve"> </w:t>
      </w:r>
      <w:proofErr w:type="spellStart"/>
      <w:proofErr w:type="gramStart"/>
      <w:r w:rsidR="006843D3" w:rsidRPr="006843D3">
        <w:t>Balsamiq</w:t>
      </w:r>
      <w:proofErr w:type="spellEnd"/>
      <w:r w:rsidR="006843D3" w:rsidRPr="006843D3">
        <w:t>.</w:t>
      </w:r>
      <w:proofErr w:type="gramEnd"/>
      <w:r w:rsidR="006843D3" w:rsidRPr="006843D3">
        <w:t xml:space="preserve"> </w:t>
      </w:r>
      <w:proofErr w:type="gramStart"/>
      <w:r w:rsidR="006843D3" w:rsidRPr="006843D3">
        <w:t>Web.</w:t>
      </w:r>
      <w:proofErr w:type="gramEnd"/>
      <w:r w:rsidR="006843D3" w:rsidRPr="006843D3">
        <w:t xml:space="preserve"> 23 Oct. 2014. &lt;http://www.balsamiq.com&gt;.</w:t>
      </w:r>
    </w:p>
    <w:p w:rsidR="00134856" w:rsidRDefault="006757BB" w:rsidP="00AD171D">
      <w:pPr>
        <w:pStyle w:val="reference"/>
      </w:pPr>
      <w:r>
        <w:t xml:space="preserve"> </w:t>
      </w:r>
      <w:r w:rsidR="00134856">
        <w:t>[</w:t>
      </w:r>
      <w:proofErr w:type="spellStart"/>
      <w:proofErr w:type="gramStart"/>
      <w:r w:rsidR="00134856">
        <w:t>Ecl</w:t>
      </w:r>
      <w:proofErr w:type="spellEnd"/>
      <w:proofErr w:type="gramEnd"/>
      <w:r w:rsidR="00134856">
        <w:t>]</w:t>
      </w:r>
      <w:r w:rsidR="00134856">
        <w:tab/>
      </w:r>
      <w:r w:rsidR="00AD171D" w:rsidRPr="00AD171D">
        <w:t xml:space="preserve">"Eclipse Downloads." </w:t>
      </w:r>
      <w:proofErr w:type="gramStart"/>
      <w:r w:rsidR="00AD171D" w:rsidRPr="00AD171D">
        <w:t>Eclipse RSS.</w:t>
      </w:r>
      <w:proofErr w:type="gramEnd"/>
      <w:r w:rsidR="00AD171D" w:rsidRPr="00AD171D">
        <w:t xml:space="preserve"> Eclipse Foundation, 1 Jan. 2004. </w:t>
      </w:r>
      <w:proofErr w:type="gramStart"/>
      <w:r w:rsidR="00AD171D" w:rsidRPr="00AD171D">
        <w:t>Web.</w:t>
      </w:r>
      <w:proofErr w:type="gramEnd"/>
      <w:r w:rsidR="00AD171D" w:rsidRPr="00AD171D">
        <w:t xml:space="preserve"> 23 Oct. 2014. &lt;http://www.eclipse.org/downloads/&gt;.</w:t>
      </w:r>
    </w:p>
    <w:p w:rsidR="00DB040B" w:rsidRDefault="00DB040B" w:rsidP="00130323">
      <w:pPr>
        <w:pStyle w:val="reference"/>
      </w:pPr>
      <w:r>
        <w:t>[SWA]</w:t>
      </w:r>
      <w:r>
        <w:tab/>
      </w:r>
      <w:proofErr w:type="spellStart"/>
      <w:r w:rsidR="00130323" w:rsidRPr="00130323">
        <w:t>Azzola</w:t>
      </w:r>
      <w:proofErr w:type="spellEnd"/>
      <w:r w:rsidR="00130323" w:rsidRPr="00130323">
        <w:t xml:space="preserve">, Francesco. </w:t>
      </w:r>
      <w:proofErr w:type="gramStart"/>
      <w:r w:rsidR="00130323" w:rsidRPr="00130323">
        <w:t>"Surviving W/ Android."</w:t>
      </w:r>
      <w:proofErr w:type="gramEnd"/>
      <w:r w:rsidR="00130323" w:rsidRPr="00130323">
        <w:t xml:space="preserve"> Android Weather App: JSON, HTTP and </w:t>
      </w:r>
      <w:proofErr w:type="spellStart"/>
      <w:r w:rsidR="00130323" w:rsidRPr="00130323">
        <w:t>Openweathermap</w:t>
      </w:r>
      <w:proofErr w:type="spellEnd"/>
      <w:r w:rsidR="00130323" w:rsidRPr="00130323">
        <w:t xml:space="preserve">. 21 May 2013. </w:t>
      </w:r>
      <w:proofErr w:type="gramStart"/>
      <w:r w:rsidR="00130323" w:rsidRPr="00130323">
        <w:t>Web.</w:t>
      </w:r>
      <w:proofErr w:type="gramEnd"/>
      <w:r w:rsidR="00130323" w:rsidRPr="00130323">
        <w:t xml:space="preserve"> 23 Oct. 2014. &lt;http://www.survivingwithandroid.com/2013/05/build-weather-app-json-http-android.html&gt;.</w:t>
      </w:r>
    </w:p>
    <w:p w:rsidR="00407EEE" w:rsidRDefault="00407EEE" w:rsidP="00995446">
      <w:pPr>
        <w:pStyle w:val="reference"/>
      </w:pPr>
      <w:r>
        <w:t>[</w:t>
      </w:r>
      <w:proofErr w:type="spellStart"/>
      <w:r>
        <w:t>Inv</w:t>
      </w:r>
      <w:proofErr w:type="spellEnd"/>
      <w:r>
        <w:t xml:space="preserve">] </w:t>
      </w:r>
      <w:r w:rsidR="00995446" w:rsidRPr="00995446">
        <w:t xml:space="preserve">"Free Web &amp; Mobile (iOS, Android) Prototyping and UI Mockup Tool | </w:t>
      </w:r>
      <w:proofErr w:type="spellStart"/>
      <w:r w:rsidR="00995446" w:rsidRPr="00995446">
        <w:t>InVision</w:t>
      </w:r>
      <w:proofErr w:type="spellEnd"/>
      <w:r w:rsidR="00995446" w:rsidRPr="00995446">
        <w:t xml:space="preserve">." </w:t>
      </w:r>
      <w:proofErr w:type="spellStart"/>
      <w:proofErr w:type="gramStart"/>
      <w:r w:rsidR="00995446" w:rsidRPr="00995446">
        <w:t>InVision</w:t>
      </w:r>
      <w:proofErr w:type="spellEnd"/>
      <w:r w:rsidR="00995446" w:rsidRPr="00995446">
        <w:t>.</w:t>
      </w:r>
      <w:proofErr w:type="gramEnd"/>
      <w:r w:rsidR="00995446" w:rsidRPr="00995446">
        <w:t xml:space="preserve"> </w:t>
      </w:r>
      <w:proofErr w:type="spellStart"/>
      <w:proofErr w:type="gramStart"/>
      <w:r w:rsidR="00995446" w:rsidRPr="00995446">
        <w:t>InVision</w:t>
      </w:r>
      <w:proofErr w:type="spellEnd"/>
      <w:r w:rsidR="00995446" w:rsidRPr="00995446">
        <w:t>.</w:t>
      </w:r>
      <w:proofErr w:type="gramEnd"/>
      <w:r w:rsidR="00995446" w:rsidRPr="00995446">
        <w:t xml:space="preserve"> </w:t>
      </w:r>
      <w:proofErr w:type="gramStart"/>
      <w:r w:rsidR="00995446" w:rsidRPr="00995446">
        <w:t>Web.</w:t>
      </w:r>
      <w:proofErr w:type="gramEnd"/>
      <w:r w:rsidR="00995446" w:rsidRPr="00995446">
        <w:t xml:space="preserve"> 23 Oct. 2014. &lt;http://www.invisionapp.com/&gt;.</w:t>
      </w:r>
    </w:p>
    <w:p w:rsidR="007A720B" w:rsidRDefault="007A720B" w:rsidP="00995446">
      <w:pPr>
        <w:pStyle w:val="reference"/>
      </w:pPr>
      <w:r>
        <w:t>[Geo]</w:t>
      </w:r>
      <w:r w:rsidRPr="007A720B">
        <w:t xml:space="preserve"> </w:t>
      </w:r>
      <w:proofErr w:type="gramStart"/>
      <w:r w:rsidR="00995446" w:rsidRPr="00995446">
        <w:t>"</w:t>
      </w:r>
      <w:proofErr w:type="spellStart"/>
      <w:r w:rsidR="00995446" w:rsidRPr="00995446">
        <w:t>GeoNames</w:t>
      </w:r>
      <w:proofErr w:type="spellEnd"/>
      <w:r w:rsidR="00995446" w:rsidRPr="00995446">
        <w:t>."</w:t>
      </w:r>
      <w:proofErr w:type="gramEnd"/>
      <w:r w:rsidR="00995446" w:rsidRPr="00995446">
        <w:t xml:space="preserve"> </w:t>
      </w:r>
      <w:proofErr w:type="spellStart"/>
      <w:proofErr w:type="gramStart"/>
      <w:r w:rsidR="00995446" w:rsidRPr="00995446">
        <w:t>GeoNames</w:t>
      </w:r>
      <w:proofErr w:type="spellEnd"/>
      <w:r w:rsidR="00995446" w:rsidRPr="00995446">
        <w:t>.</w:t>
      </w:r>
      <w:proofErr w:type="gramEnd"/>
      <w:r w:rsidR="00995446" w:rsidRPr="00995446">
        <w:t xml:space="preserve"> </w:t>
      </w:r>
      <w:proofErr w:type="gramStart"/>
      <w:r w:rsidR="00995446" w:rsidRPr="00995446">
        <w:t>Web.</w:t>
      </w:r>
      <w:proofErr w:type="gramEnd"/>
      <w:r w:rsidR="00995446" w:rsidRPr="00995446">
        <w:t xml:space="preserve"> 23 Oct. 2014. &lt;http://www.geonames.org/&gt;.</w:t>
      </w:r>
    </w:p>
    <w:p w:rsidR="00ED407D" w:rsidRPr="00611FB3" w:rsidRDefault="007A720B" w:rsidP="00995446">
      <w:pPr>
        <w:pStyle w:val="reference"/>
        <w:rPr>
          <w:rStyle w:val="Hyperlink"/>
        </w:rPr>
      </w:pPr>
      <w:r w:rsidRPr="00995446">
        <w:rPr>
          <w:lang w:val="pt-BR"/>
        </w:rPr>
        <w:t xml:space="preserve">[Rob] </w:t>
      </w:r>
      <w:r w:rsidR="00995446" w:rsidRPr="00995446">
        <w:rPr>
          <w:lang w:val="pt-BR"/>
        </w:rPr>
        <w:t xml:space="preserve">Reda, Renas. "User Scenario Testing for Android." </w:t>
      </w:r>
      <w:proofErr w:type="spellStart"/>
      <w:r w:rsidR="00995446" w:rsidRPr="00995446">
        <w:t>Robotium</w:t>
      </w:r>
      <w:proofErr w:type="spellEnd"/>
      <w:r w:rsidR="00995446" w:rsidRPr="00995446">
        <w:t xml:space="preserve"> - The World's Leading Android™ Test Automation Framework. </w:t>
      </w:r>
      <w:proofErr w:type="gramStart"/>
      <w:r w:rsidR="00995446" w:rsidRPr="00995446">
        <w:t>Google.</w:t>
      </w:r>
      <w:proofErr w:type="gramEnd"/>
      <w:r w:rsidR="00995446" w:rsidRPr="00995446">
        <w:t xml:space="preserve"> </w:t>
      </w:r>
      <w:proofErr w:type="gramStart"/>
      <w:r w:rsidR="00995446" w:rsidRPr="00995446">
        <w:t>Web.</w:t>
      </w:r>
      <w:proofErr w:type="gramEnd"/>
      <w:r w:rsidR="00995446" w:rsidRPr="00995446">
        <w:t xml:space="preserve"> 23 Oct. 2014. &lt;https://code.google.com/p/robotium&gt;.</w:t>
      </w:r>
    </w:p>
    <w:p w:rsidR="00873538" w:rsidRDefault="00873538" w:rsidP="00995446">
      <w:pPr>
        <w:pStyle w:val="reference"/>
      </w:pPr>
      <w:r w:rsidRPr="00896893">
        <w:t>[</w:t>
      </w:r>
      <w:r>
        <w:t>TCW</w:t>
      </w:r>
      <w:r w:rsidRPr="00896893">
        <w:t xml:space="preserve">] </w:t>
      </w:r>
      <w:r w:rsidR="00995446" w:rsidRPr="00995446">
        <w:t xml:space="preserve">Centeno, Antonio. </w:t>
      </w:r>
      <w:proofErr w:type="gramStart"/>
      <w:r w:rsidR="00995446" w:rsidRPr="00995446">
        <w:t>"The Color Wheel – Color Coordination for Men."</w:t>
      </w:r>
      <w:proofErr w:type="gramEnd"/>
      <w:r w:rsidR="00995446" w:rsidRPr="00995446">
        <w:t xml:space="preserve"> </w:t>
      </w:r>
      <w:proofErr w:type="gramStart"/>
      <w:r w:rsidR="00995446" w:rsidRPr="00995446">
        <w:t>Real Men Real Style.</w:t>
      </w:r>
      <w:proofErr w:type="gramEnd"/>
      <w:r w:rsidR="00995446" w:rsidRPr="00995446">
        <w:t xml:space="preserve"> </w:t>
      </w:r>
      <w:proofErr w:type="gramStart"/>
      <w:r w:rsidR="00995446" w:rsidRPr="00995446">
        <w:t>RMRS.</w:t>
      </w:r>
      <w:proofErr w:type="gramEnd"/>
      <w:r w:rsidR="00995446" w:rsidRPr="00995446">
        <w:t xml:space="preserve"> </w:t>
      </w:r>
      <w:proofErr w:type="gramStart"/>
      <w:r w:rsidR="00995446" w:rsidRPr="00995446">
        <w:t>Web.</w:t>
      </w:r>
      <w:proofErr w:type="gramEnd"/>
      <w:r w:rsidR="00995446" w:rsidRPr="00995446">
        <w:t xml:space="preserve"> 23 Oct. 2014. &lt;http://www.realmenrealstyle.com/color-wheel-color-coordination-men/&gt;.</w:t>
      </w:r>
    </w:p>
    <w:p w:rsidR="00733492" w:rsidRDefault="00D746B0" w:rsidP="00863908">
      <w:pPr>
        <w:pStyle w:val="reference"/>
      </w:pPr>
      <w:r>
        <w:t xml:space="preserve">[HFDP] </w:t>
      </w:r>
      <w:r w:rsidR="00863908" w:rsidRPr="00863908">
        <w:t xml:space="preserve">Elisabeth </w:t>
      </w:r>
      <w:proofErr w:type="gramStart"/>
      <w:r w:rsidR="00863908" w:rsidRPr="00863908">
        <w:t>Freeman ,</w:t>
      </w:r>
      <w:proofErr w:type="gramEnd"/>
      <w:r w:rsidR="00863908" w:rsidRPr="00863908">
        <w:t xml:space="preserve"> Eric Freeman , Bert Bates , Kathy Sierra, Head First Design Patterns, O' Reilly &amp; Associates, Inc., 2004</w:t>
      </w:r>
      <w:bookmarkStart w:id="56" w:name="_GoBack"/>
      <w:bookmarkEnd w:id="56"/>
    </w:p>
    <w:p w:rsidR="00733492" w:rsidRPr="00315674" w:rsidRDefault="00733492" w:rsidP="006C353D">
      <w:pPr>
        <w:pStyle w:val="reference"/>
      </w:pPr>
      <w:r w:rsidRPr="00611FB3">
        <w:t xml:space="preserve">[DAN] </w:t>
      </w:r>
      <w:proofErr w:type="gramStart"/>
      <w:r w:rsidR="006C353D" w:rsidRPr="006C353D">
        <w:t>"Displaying Bitmaps Efficiently."</w:t>
      </w:r>
      <w:proofErr w:type="gramEnd"/>
      <w:r w:rsidR="006C353D" w:rsidRPr="006C353D">
        <w:t xml:space="preserve"> </w:t>
      </w:r>
      <w:proofErr w:type="gramStart"/>
      <w:r w:rsidR="006C353D" w:rsidRPr="006C353D">
        <w:t>Android Developers.</w:t>
      </w:r>
      <w:proofErr w:type="gramEnd"/>
      <w:r w:rsidR="006C353D" w:rsidRPr="006C353D">
        <w:t xml:space="preserve"> </w:t>
      </w:r>
      <w:proofErr w:type="gramStart"/>
      <w:r w:rsidR="006C353D" w:rsidRPr="006C353D">
        <w:t>Google.</w:t>
      </w:r>
      <w:proofErr w:type="gramEnd"/>
      <w:r w:rsidR="006C353D" w:rsidRPr="006C353D">
        <w:t xml:space="preserve"> </w:t>
      </w:r>
      <w:proofErr w:type="gramStart"/>
      <w:r w:rsidR="006C353D" w:rsidRPr="006C353D">
        <w:t>Web.</w:t>
      </w:r>
      <w:proofErr w:type="gramEnd"/>
      <w:r w:rsidR="006C353D" w:rsidRPr="006C353D">
        <w:t xml:space="preserve"> 23 Oct. 2014. &lt;http://developer.android.com/training/displaying-bitmaps/index.html&gt;.</w:t>
      </w:r>
    </w:p>
    <w:p w:rsidR="00AE20AE" w:rsidRDefault="00AE20AE" w:rsidP="00AE20AE">
      <w:pPr>
        <w:pStyle w:val="reference"/>
      </w:pPr>
      <w:r>
        <w:t>[</w:t>
      </w:r>
      <w:proofErr w:type="spellStart"/>
      <w:r>
        <w:t>Cpro</w:t>
      </w:r>
      <w:proofErr w:type="spellEnd"/>
      <w:r>
        <w:t xml:space="preserve">] </w:t>
      </w:r>
      <w:proofErr w:type="gramStart"/>
      <w:r w:rsidR="006C353D" w:rsidRPr="006C353D">
        <w:t>"Java Developer Tools."</w:t>
      </w:r>
      <w:proofErr w:type="gramEnd"/>
      <w:r w:rsidR="006C353D" w:rsidRPr="006C353D">
        <w:t xml:space="preserve"> </w:t>
      </w:r>
      <w:proofErr w:type="spellStart"/>
      <w:r w:rsidR="006C353D" w:rsidRPr="006C353D">
        <w:t>CodePro</w:t>
      </w:r>
      <w:proofErr w:type="spellEnd"/>
      <w:r w:rsidR="006C353D" w:rsidRPr="006C353D">
        <w:t xml:space="preserve"> </w:t>
      </w:r>
      <w:proofErr w:type="spellStart"/>
      <w:r w:rsidR="006C353D" w:rsidRPr="006C353D">
        <w:t>Analytix</w:t>
      </w:r>
      <w:proofErr w:type="spellEnd"/>
      <w:r w:rsidR="006C353D" w:rsidRPr="006C353D">
        <w:t xml:space="preserve"> User Guide. </w:t>
      </w:r>
      <w:proofErr w:type="gramStart"/>
      <w:r w:rsidR="006C353D" w:rsidRPr="006C353D">
        <w:t>Google.</w:t>
      </w:r>
      <w:proofErr w:type="gramEnd"/>
      <w:r w:rsidR="006C353D" w:rsidRPr="006C353D">
        <w:t xml:space="preserve"> </w:t>
      </w:r>
      <w:proofErr w:type="gramStart"/>
      <w:r w:rsidR="006C353D" w:rsidRPr="006C353D">
        <w:t>Web.</w:t>
      </w:r>
      <w:proofErr w:type="gramEnd"/>
      <w:r w:rsidR="006C353D" w:rsidRPr="006C353D">
        <w:t xml:space="preserve"> 23 Oct. 2014. &lt;https://developers.google.com/java-dev-tools/codepro/doc/&gt;.</w:t>
      </w:r>
    </w:p>
    <w:p w:rsidR="007B77A1" w:rsidRDefault="006C353D" w:rsidP="00873538">
      <w:pPr>
        <w:pStyle w:val="reference"/>
      </w:pPr>
      <w:r>
        <w:t xml:space="preserve"> </w:t>
      </w:r>
      <w:proofErr w:type="gramStart"/>
      <w:r w:rsidR="007B77A1">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AE20AE" w:rsidRDefault="00AE20AE" w:rsidP="00873538">
      <w:pPr>
        <w:pStyle w:val="reference"/>
      </w:pPr>
    </w:p>
    <w:p w:rsidR="00AE20AE" w:rsidRPr="00AE20AE" w:rsidRDefault="00AE20AE" w:rsidP="00873538">
      <w:pPr>
        <w:pStyle w:val="reference"/>
      </w:pPr>
    </w:p>
    <w:p w:rsidR="00873538" w:rsidRPr="00AE20AE" w:rsidRDefault="00873538" w:rsidP="00873538">
      <w:pPr>
        <w:pStyle w:val="reference"/>
      </w:pPr>
    </w:p>
    <w:sectPr w:rsidR="00873538" w:rsidRPr="00AE20AE" w:rsidSect="003C5819">
      <w:footerReference w:type="default" r:id="rId74"/>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222" w:rsidRDefault="00F32222">
      <w:r>
        <w:separator/>
      </w:r>
    </w:p>
  </w:endnote>
  <w:endnote w:type="continuationSeparator" w:id="0">
    <w:p w:rsidR="00F32222" w:rsidRDefault="00F32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843D3" w:rsidRDefault="006843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AD171D">
      <w:rPr>
        <w:rStyle w:val="PageNumber"/>
        <w:noProof/>
      </w:rPr>
      <w:t>vii</w:t>
    </w:r>
    <w:r>
      <w:rPr>
        <w:rStyle w:val="PageNumber"/>
      </w:rPr>
      <w:fldChar w:fldCharType="end"/>
    </w:r>
  </w:p>
  <w:p w:rsidR="006843D3" w:rsidRDefault="006843D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63908">
      <w:rPr>
        <w:rStyle w:val="PageNumber"/>
        <w:noProof/>
      </w:rPr>
      <w:t>61</w:t>
    </w:r>
    <w:r>
      <w:rPr>
        <w:rStyle w:val="PageNumber"/>
      </w:rPr>
      <w:fldChar w:fldCharType="end"/>
    </w:r>
  </w:p>
  <w:p w:rsidR="006843D3" w:rsidRDefault="006843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222" w:rsidRDefault="00F32222">
      <w:r>
        <w:separator/>
      </w:r>
    </w:p>
  </w:footnote>
  <w:footnote w:type="continuationSeparator" w:id="0">
    <w:p w:rsidR="00F32222" w:rsidRDefault="00F322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3D3" w:rsidRDefault="006843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BA2"/>
    <w:rsid w:val="000A1E7F"/>
    <w:rsid w:val="000A2A6E"/>
    <w:rsid w:val="000A5EDF"/>
    <w:rsid w:val="000B3E5D"/>
    <w:rsid w:val="000B492C"/>
    <w:rsid w:val="000B7D60"/>
    <w:rsid w:val="000B7EFF"/>
    <w:rsid w:val="000C2FA3"/>
    <w:rsid w:val="000C3456"/>
    <w:rsid w:val="000C5065"/>
    <w:rsid w:val="000C5C4C"/>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096E"/>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33B2"/>
    <w:rsid w:val="00195DDA"/>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10FFE"/>
    <w:rsid w:val="00213A1E"/>
    <w:rsid w:val="002159FD"/>
    <w:rsid w:val="0021617E"/>
    <w:rsid w:val="00216D8E"/>
    <w:rsid w:val="002176DC"/>
    <w:rsid w:val="00220237"/>
    <w:rsid w:val="002203BB"/>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E2E"/>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5F"/>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3CEC"/>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B1CE3"/>
    <w:rsid w:val="003C154C"/>
    <w:rsid w:val="003C27FD"/>
    <w:rsid w:val="003C3C7D"/>
    <w:rsid w:val="003C5819"/>
    <w:rsid w:val="003C5843"/>
    <w:rsid w:val="003C6AD4"/>
    <w:rsid w:val="003C6B8F"/>
    <w:rsid w:val="003D0B6B"/>
    <w:rsid w:val="003D0BCC"/>
    <w:rsid w:val="003D1B42"/>
    <w:rsid w:val="003D5218"/>
    <w:rsid w:val="003D5B6F"/>
    <w:rsid w:val="003D6D64"/>
    <w:rsid w:val="003D7025"/>
    <w:rsid w:val="003D7592"/>
    <w:rsid w:val="003D7BB1"/>
    <w:rsid w:val="003E0A81"/>
    <w:rsid w:val="003E25BC"/>
    <w:rsid w:val="003E4274"/>
    <w:rsid w:val="003E47F3"/>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6EDB"/>
    <w:rsid w:val="004E76E0"/>
    <w:rsid w:val="004E7A39"/>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4648"/>
    <w:rsid w:val="00526666"/>
    <w:rsid w:val="00526808"/>
    <w:rsid w:val="00526889"/>
    <w:rsid w:val="005323E5"/>
    <w:rsid w:val="00534953"/>
    <w:rsid w:val="00537479"/>
    <w:rsid w:val="0054084E"/>
    <w:rsid w:val="00542547"/>
    <w:rsid w:val="00543858"/>
    <w:rsid w:val="0054443E"/>
    <w:rsid w:val="00545243"/>
    <w:rsid w:val="00547E52"/>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0F5B"/>
    <w:rsid w:val="005A1131"/>
    <w:rsid w:val="005A2BC0"/>
    <w:rsid w:val="005A487A"/>
    <w:rsid w:val="005A5009"/>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5E62"/>
    <w:rsid w:val="00666A8F"/>
    <w:rsid w:val="00666C93"/>
    <w:rsid w:val="00667C5F"/>
    <w:rsid w:val="006723A4"/>
    <w:rsid w:val="006757BB"/>
    <w:rsid w:val="00675FCD"/>
    <w:rsid w:val="00677818"/>
    <w:rsid w:val="006803F1"/>
    <w:rsid w:val="00680C51"/>
    <w:rsid w:val="00682451"/>
    <w:rsid w:val="006843A8"/>
    <w:rsid w:val="006843D3"/>
    <w:rsid w:val="00684D65"/>
    <w:rsid w:val="00684FA8"/>
    <w:rsid w:val="006861D2"/>
    <w:rsid w:val="0069042B"/>
    <w:rsid w:val="00691A5D"/>
    <w:rsid w:val="00692461"/>
    <w:rsid w:val="00692BB4"/>
    <w:rsid w:val="00694B42"/>
    <w:rsid w:val="00695519"/>
    <w:rsid w:val="00695896"/>
    <w:rsid w:val="006965A5"/>
    <w:rsid w:val="006A039A"/>
    <w:rsid w:val="006A0FC6"/>
    <w:rsid w:val="006A3583"/>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145"/>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5E3C"/>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3908"/>
    <w:rsid w:val="00865226"/>
    <w:rsid w:val="0087072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63C1"/>
    <w:rsid w:val="008B6AA5"/>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397B"/>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75C6F"/>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0641"/>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19BD"/>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171D"/>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07503"/>
    <w:rsid w:val="00B10ADA"/>
    <w:rsid w:val="00B124A8"/>
    <w:rsid w:val="00B13E9E"/>
    <w:rsid w:val="00B14255"/>
    <w:rsid w:val="00B1495D"/>
    <w:rsid w:val="00B14A1A"/>
    <w:rsid w:val="00B15276"/>
    <w:rsid w:val="00B24743"/>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3120"/>
    <w:rsid w:val="00B4408C"/>
    <w:rsid w:val="00B448AF"/>
    <w:rsid w:val="00B44918"/>
    <w:rsid w:val="00B455A5"/>
    <w:rsid w:val="00B4594D"/>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411"/>
    <w:rsid w:val="00C36A95"/>
    <w:rsid w:val="00C4391E"/>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0AC7"/>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610F"/>
    <w:rsid w:val="00F178D1"/>
    <w:rsid w:val="00F17CFA"/>
    <w:rsid w:val="00F20157"/>
    <w:rsid w:val="00F206A5"/>
    <w:rsid w:val="00F21BC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B031B"/>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www.stylebookapp.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1D556-DAD4-4115-A8AB-3A8BFD7B4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19969</TotalTime>
  <Pages>68</Pages>
  <Words>9294</Words>
  <Characters>46800</Characters>
  <Application>Microsoft Office Word</Application>
  <DocSecurity>0</DocSecurity>
  <Lines>1819</Lines>
  <Paragraphs>1188</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55001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201</cp:revision>
  <cp:lastPrinted>2013-05-02T06:30:00Z</cp:lastPrinted>
  <dcterms:created xsi:type="dcterms:W3CDTF">2014-09-11T02:52:00Z</dcterms:created>
  <dcterms:modified xsi:type="dcterms:W3CDTF">2014-10-23T03:09:00Z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